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rutnt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2"/>
        <w:gridCol w:w="7717"/>
      </w:tblGrid>
      <w:tr w:rsidR="00E4139E" w:rsidRPr="000A788D" w14:paraId="686CD493" w14:textId="77777777" w:rsidTr="0056431A">
        <w:trPr>
          <w:trHeight w:hRule="exact" w:val="7654"/>
        </w:trPr>
        <w:tc>
          <w:tcPr>
            <w:tcW w:w="9779" w:type="dxa"/>
            <w:gridSpan w:val="2"/>
            <w:vAlign w:val="bottom"/>
          </w:tcPr>
          <w:p w14:paraId="2E575BE3" w14:textId="77777777" w:rsidR="00E4139E" w:rsidRPr="0056431A" w:rsidRDefault="0065251A" w:rsidP="00E4139E">
            <w:pPr>
              <w:pStyle w:val="Rubrik"/>
              <w:rPr>
                <w:rFonts w:ascii="Arial" w:hAnsi="Arial" w:cs="Arial"/>
                <w:color w:val="auto"/>
              </w:rPr>
            </w:pPr>
            <w:r w:rsidRPr="0056431A">
              <w:rPr>
                <w:rFonts w:ascii="Arial" w:hAnsi="Arial" w:cs="Arial"/>
                <w:color w:val="auto"/>
              </w:rPr>
              <w:t>Trigger Box</w:t>
            </w:r>
          </w:p>
        </w:tc>
      </w:tr>
      <w:tr w:rsidR="00E4139E" w:rsidRPr="000A788D" w14:paraId="2AFAF533" w14:textId="77777777" w:rsidTr="0056431A">
        <w:trPr>
          <w:trHeight w:hRule="exact" w:val="907"/>
        </w:trPr>
        <w:tc>
          <w:tcPr>
            <w:tcW w:w="9779" w:type="dxa"/>
            <w:gridSpan w:val="2"/>
            <w:vAlign w:val="bottom"/>
          </w:tcPr>
          <w:p w14:paraId="322405B0" w14:textId="77777777" w:rsidR="00E23062" w:rsidRPr="0056431A" w:rsidRDefault="0065251A" w:rsidP="00E23062">
            <w:pPr>
              <w:pStyle w:val="Underrubrik"/>
              <w:rPr>
                <w:rFonts w:ascii="Arial" w:hAnsi="Arial" w:cs="Arial"/>
              </w:rPr>
            </w:pPr>
            <w:proofErr w:type="spellStart"/>
            <w:r w:rsidRPr="0056431A">
              <w:rPr>
                <w:rFonts w:ascii="Arial" w:hAnsi="Arial" w:cs="Arial"/>
              </w:rPr>
              <w:t>Specification</w:t>
            </w:r>
            <w:proofErr w:type="spellEnd"/>
          </w:p>
        </w:tc>
      </w:tr>
      <w:tr w:rsidR="00E4139E" w:rsidRPr="000A788D" w14:paraId="4DAAAF2A" w14:textId="77777777" w:rsidTr="0056431A">
        <w:trPr>
          <w:trHeight w:hRule="exact" w:val="2551"/>
        </w:trPr>
        <w:tc>
          <w:tcPr>
            <w:tcW w:w="1951" w:type="dxa"/>
            <w:shd w:val="clear" w:color="auto" w:fill="auto"/>
            <w:vAlign w:val="bottom"/>
          </w:tcPr>
          <w:p w14:paraId="789D6B35" w14:textId="77777777" w:rsidR="00E4139E" w:rsidRPr="0056431A" w:rsidRDefault="003D0B98" w:rsidP="006E4E0A">
            <w:pPr>
              <w:pStyle w:val="Textvit"/>
              <w:rPr>
                <w:rFonts w:ascii="Arial" w:hAnsi="Arial" w:cs="Arial"/>
                <w:color w:val="auto"/>
              </w:rPr>
            </w:pPr>
            <w:proofErr w:type="spellStart"/>
            <w:r w:rsidRPr="0056431A">
              <w:rPr>
                <w:rFonts w:ascii="Arial" w:hAnsi="Arial" w:cs="Arial"/>
                <w:color w:val="auto"/>
              </w:rPr>
              <w:t>Author</w:t>
            </w:r>
            <w:proofErr w:type="spellEnd"/>
            <w:r w:rsidR="006E4E0A" w:rsidRPr="0056431A">
              <w:rPr>
                <w:rFonts w:ascii="Arial" w:hAnsi="Arial" w:cs="Arial"/>
                <w:color w:val="auto"/>
              </w:rPr>
              <w:t>:</w:t>
            </w:r>
          </w:p>
        </w:tc>
        <w:tc>
          <w:tcPr>
            <w:tcW w:w="7828" w:type="dxa"/>
            <w:shd w:val="clear" w:color="auto" w:fill="auto"/>
            <w:vAlign w:val="bottom"/>
          </w:tcPr>
          <w:p w14:paraId="4A26CD9C" w14:textId="77777777" w:rsidR="00D65CBB" w:rsidRPr="0056431A" w:rsidRDefault="0065251A" w:rsidP="006E4E0A">
            <w:pPr>
              <w:pStyle w:val="Textvit"/>
              <w:rPr>
                <w:rFonts w:ascii="Arial" w:hAnsi="Arial" w:cs="Arial"/>
                <w:color w:val="auto"/>
              </w:rPr>
            </w:pPr>
            <w:r w:rsidRPr="0056431A">
              <w:rPr>
                <w:rFonts w:ascii="Arial" w:hAnsi="Arial" w:cs="Arial"/>
                <w:color w:val="auto"/>
              </w:rPr>
              <w:t>Bengt Ragnemalm</w:t>
            </w:r>
          </w:p>
        </w:tc>
      </w:tr>
      <w:tr w:rsidR="006E4E0A" w:rsidRPr="000A788D" w14:paraId="106FE967" w14:textId="77777777" w:rsidTr="0056431A">
        <w:trPr>
          <w:trHeight w:hRule="exact" w:val="397"/>
        </w:trPr>
        <w:tc>
          <w:tcPr>
            <w:tcW w:w="1951" w:type="dxa"/>
            <w:shd w:val="clear" w:color="auto" w:fill="auto"/>
            <w:vAlign w:val="bottom"/>
          </w:tcPr>
          <w:p w14:paraId="280EC1C4" w14:textId="67577FD4" w:rsidR="006E4E0A" w:rsidRPr="0056431A" w:rsidRDefault="006E4E0A" w:rsidP="006E4E0A">
            <w:pPr>
              <w:pStyle w:val="Textvit"/>
              <w:rPr>
                <w:rFonts w:ascii="Arial" w:hAnsi="Arial" w:cs="Arial"/>
                <w:color w:val="auto"/>
              </w:rPr>
            </w:pPr>
          </w:p>
        </w:tc>
        <w:tc>
          <w:tcPr>
            <w:tcW w:w="7828" w:type="dxa"/>
            <w:shd w:val="clear" w:color="auto" w:fill="auto"/>
            <w:vAlign w:val="bottom"/>
          </w:tcPr>
          <w:p w14:paraId="592C3812" w14:textId="00736E34" w:rsidR="006E4E0A" w:rsidRPr="0056431A" w:rsidRDefault="006E4E0A" w:rsidP="006E4E0A">
            <w:pPr>
              <w:pStyle w:val="Textvit"/>
              <w:rPr>
                <w:rFonts w:ascii="Arial" w:hAnsi="Arial" w:cs="Arial"/>
                <w:color w:val="auto"/>
              </w:rPr>
            </w:pPr>
          </w:p>
        </w:tc>
      </w:tr>
      <w:tr w:rsidR="006E4E0A" w:rsidRPr="000A788D" w14:paraId="37B47715" w14:textId="77777777" w:rsidTr="0056431A">
        <w:trPr>
          <w:trHeight w:hRule="exact" w:val="397"/>
        </w:trPr>
        <w:tc>
          <w:tcPr>
            <w:tcW w:w="1951" w:type="dxa"/>
            <w:shd w:val="clear" w:color="auto" w:fill="auto"/>
            <w:vAlign w:val="bottom"/>
          </w:tcPr>
          <w:p w14:paraId="3059C63F" w14:textId="77777777" w:rsidR="006E4E0A" w:rsidRPr="0056431A" w:rsidRDefault="006E4E0A" w:rsidP="006E4E0A">
            <w:pPr>
              <w:pStyle w:val="Textvit"/>
              <w:rPr>
                <w:rFonts w:ascii="Arial" w:hAnsi="Arial" w:cs="Arial"/>
                <w:color w:val="auto"/>
              </w:rPr>
            </w:pPr>
          </w:p>
        </w:tc>
        <w:tc>
          <w:tcPr>
            <w:tcW w:w="7828" w:type="dxa"/>
            <w:shd w:val="clear" w:color="auto" w:fill="auto"/>
            <w:vAlign w:val="bottom"/>
          </w:tcPr>
          <w:p w14:paraId="7F1730B4" w14:textId="77777777" w:rsidR="006E4E0A" w:rsidRPr="0056431A" w:rsidRDefault="006E4E0A" w:rsidP="006E4E0A">
            <w:pPr>
              <w:pStyle w:val="Textvit"/>
              <w:rPr>
                <w:rFonts w:ascii="Arial" w:hAnsi="Arial" w:cs="Arial"/>
                <w:color w:val="auto"/>
              </w:rPr>
            </w:pPr>
          </w:p>
        </w:tc>
      </w:tr>
      <w:tr w:rsidR="006E4E0A" w:rsidRPr="000A788D" w14:paraId="4768D9F5" w14:textId="77777777" w:rsidTr="0056431A">
        <w:trPr>
          <w:trHeight w:hRule="exact" w:val="397"/>
        </w:trPr>
        <w:tc>
          <w:tcPr>
            <w:tcW w:w="1951" w:type="dxa"/>
            <w:shd w:val="clear" w:color="auto" w:fill="auto"/>
            <w:vAlign w:val="bottom"/>
          </w:tcPr>
          <w:p w14:paraId="214926B0" w14:textId="77777777" w:rsidR="006E4E0A" w:rsidRPr="000A788D" w:rsidRDefault="006E4E0A" w:rsidP="006E4E0A">
            <w:pPr>
              <w:pStyle w:val="Textvit"/>
              <w:rPr>
                <w:rFonts w:ascii="Arial" w:hAnsi="Arial" w:cs="Arial"/>
              </w:rPr>
            </w:pPr>
          </w:p>
        </w:tc>
        <w:tc>
          <w:tcPr>
            <w:tcW w:w="7828" w:type="dxa"/>
            <w:shd w:val="clear" w:color="auto" w:fill="auto"/>
            <w:vAlign w:val="bottom"/>
          </w:tcPr>
          <w:p w14:paraId="0E5E0169" w14:textId="77777777" w:rsidR="006E4E0A" w:rsidRPr="000A788D" w:rsidRDefault="006E4E0A" w:rsidP="006E4E0A">
            <w:pPr>
              <w:pStyle w:val="Textvit"/>
              <w:rPr>
                <w:rFonts w:ascii="Arial" w:hAnsi="Arial" w:cs="Arial"/>
              </w:rPr>
            </w:pPr>
          </w:p>
        </w:tc>
      </w:tr>
    </w:tbl>
    <w:p w14:paraId="1C7E6A6B" w14:textId="77777777" w:rsidR="00E4139E" w:rsidRPr="000A788D" w:rsidRDefault="00E4139E" w:rsidP="00DE714B"/>
    <w:p w14:paraId="38C53941" w14:textId="77777777" w:rsidR="00D5517D" w:rsidRPr="000A788D" w:rsidRDefault="00D5517D" w:rsidP="00DE714B">
      <w:pPr>
        <w:pStyle w:val="Pytte"/>
        <w:sectPr w:rsidR="00D5517D" w:rsidRPr="000A788D" w:rsidSect="00B22416">
          <w:footerReference w:type="default" r:id="rId8"/>
          <w:footerReference w:type="first" r:id="rId9"/>
          <w:pgSz w:w="11907" w:h="16840" w:code="9"/>
          <w:pgMar w:top="1134" w:right="1134" w:bottom="1134" w:left="1134" w:header="113" w:footer="737" w:gutter="0"/>
          <w:cols w:space="720"/>
          <w:titlePg/>
          <w:docGrid w:linePitch="299"/>
        </w:sectPr>
      </w:pPr>
    </w:p>
    <w:p w14:paraId="013236CD" w14:textId="77777777" w:rsidR="002242D0" w:rsidRPr="000A788D" w:rsidRDefault="002242D0" w:rsidP="002242D0">
      <w:pPr>
        <w:pStyle w:val="Rubrikunder"/>
        <w:rPr>
          <w:rFonts w:ascii="Arial" w:hAnsi="Arial" w:cs="Arial"/>
        </w:rPr>
      </w:pPr>
      <w:proofErr w:type="spellStart"/>
      <w:r w:rsidRPr="000A788D">
        <w:rPr>
          <w:rFonts w:ascii="Arial" w:hAnsi="Arial" w:cs="Arial"/>
        </w:rPr>
        <w:lastRenderedPageBreak/>
        <w:t>Do</w:t>
      </w:r>
      <w:r w:rsidR="003D0B98" w:rsidRPr="000A788D">
        <w:rPr>
          <w:rFonts w:ascii="Arial" w:hAnsi="Arial" w:cs="Arial"/>
        </w:rPr>
        <w:t>c</w:t>
      </w:r>
      <w:r w:rsidRPr="000A788D">
        <w:rPr>
          <w:rFonts w:ascii="Arial" w:hAnsi="Arial" w:cs="Arial"/>
        </w:rPr>
        <w:t>ument</w:t>
      </w:r>
      <w:proofErr w:type="spellEnd"/>
      <w:r w:rsidR="003D0B98" w:rsidRPr="000A788D">
        <w:rPr>
          <w:rFonts w:ascii="Arial" w:hAnsi="Arial" w:cs="Arial"/>
        </w:rPr>
        <w:t xml:space="preserve"> </w:t>
      </w:r>
      <w:proofErr w:type="spellStart"/>
      <w:r w:rsidR="003D0B98" w:rsidRPr="000A788D">
        <w:rPr>
          <w:rFonts w:ascii="Arial" w:hAnsi="Arial" w:cs="Arial"/>
        </w:rPr>
        <w:t>history</w:t>
      </w:r>
      <w:proofErr w:type="spellEnd"/>
    </w:p>
    <w:tbl>
      <w:tblPr>
        <w:tblW w:w="96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1558"/>
        <w:gridCol w:w="3545"/>
        <w:gridCol w:w="2813"/>
      </w:tblGrid>
      <w:tr w:rsidR="0056431A" w:rsidRPr="000A788D" w14:paraId="6ED41798" w14:textId="77777777" w:rsidTr="00F34311">
        <w:tc>
          <w:tcPr>
            <w:tcW w:w="1701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6D152F" w14:textId="77777777" w:rsidR="00AD28C0" w:rsidRPr="000A788D" w:rsidRDefault="00AD28C0" w:rsidP="00DE714B">
            <w:pPr>
              <w:rPr>
                <w:lang w:eastAsia="sv-SE"/>
              </w:rPr>
            </w:pPr>
            <w:r w:rsidRPr="000A788D">
              <w:t>Version</w:t>
            </w:r>
          </w:p>
        </w:tc>
        <w:tc>
          <w:tcPr>
            <w:tcW w:w="155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D2AD8D" w14:textId="77777777" w:rsidR="00AD28C0" w:rsidRPr="000A788D" w:rsidRDefault="00AD28C0" w:rsidP="00DE714B">
            <w:pPr>
              <w:rPr>
                <w:lang w:eastAsia="sv-SE"/>
              </w:rPr>
            </w:pPr>
            <w:r w:rsidRPr="000A788D">
              <w:t>Date</w:t>
            </w:r>
          </w:p>
        </w:tc>
        <w:tc>
          <w:tcPr>
            <w:tcW w:w="354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58DACE" w14:textId="77777777" w:rsidR="00AD28C0" w:rsidRPr="000A788D" w:rsidRDefault="00AD28C0" w:rsidP="00DE714B">
            <w:pPr>
              <w:rPr>
                <w:lang w:eastAsia="sv-SE"/>
              </w:rPr>
            </w:pPr>
            <w:r w:rsidRPr="000A788D">
              <w:t>Comment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CEEFD9" w14:textId="77777777" w:rsidR="00AD28C0" w:rsidRPr="000A788D" w:rsidRDefault="00AD28C0" w:rsidP="00DE714B">
            <w:pPr>
              <w:rPr>
                <w:lang w:eastAsia="sv-SE"/>
              </w:rPr>
            </w:pPr>
            <w:r w:rsidRPr="000A788D">
              <w:t>Author</w:t>
            </w:r>
          </w:p>
        </w:tc>
      </w:tr>
      <w:tr w:rsidR="0056431A" w:rsidRPr="00BC651F" w14:paraId="56C5EE34" w14:textId="77777777" w:rsidTr="00F34311">
        <w:tc>
          <w:tcPr>
            <w:tcW w:w="1701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9A1229" w14:textId="77777777" w:rsidR="002242D0" w:rsidRPr="000A788D" w:rsidRDefault="0065251A" w:rsidP="00DE714B">
            <w:pPr>
              <w:rPr>
                <w:lang w:eastAsia="sv-SE"/>
              </w:rPr>
            </w:pPr>
            <w:r w:rsidRPr="000A788D">
              <w:rPr>
                <w:lang w:eastAsia="sv-SE"/>
              </w:rPr>
              <w:t>1.0</w:t>
            </w:r>
          </w:p>
        </w:tc>
        <w:tc>
          <w:tcPr>
            <w:tcW w:w="155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B79720" w14:textId="77777777" w:rsidR="002242D0" w:rsidRPr="000A788D" w:rsidRDefault="0065251A" w:rsidP="00DE714B">
            <w:pPr>
              <w:rPr>
                <w:lang w:eastAsia="sv-SE"/>
              </w:rPr>
            </w:pPr>
            <w:r w:rsidRPr="000A788D">
              <w:rPr>
                <w:lang w:eastAsia="sv-SE"/>
              </w:rPr>
              <w:t>2018-12-18</w:t>
            </w:r>
          </w:p>
        </w:tc>
        <w:tc>
          <w:tcPr>
            <w:tcW w:w="354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2D4D23" w14:textId="77777777" w:rsidR="002242D0" w:rsidRPr="000A788D" w:rsidRDefault="00AD28C0" w:rsidP="00DE714B">
            <w:pPr>
              <w:rPr>
                <w:lang w:eastAsia="sv-SE"/>
              </w:rPr>
            </w:pPr>
            <w:r w:rsidRPr="000A788D">
              <w:rPr>
                <w:lang w:eastAsia="sv-SE"/>
              </w:rPr>
              <w:t>Initial release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F51F7F" w14:textId="08801FE1" w:rsidR="00AD28C0" w:rsidRPr="00BC651F" w:rsidRDefault="0065251A" w:rsidP="00DE714B">
            <w:pPr>
              <w:rPr>
                <w:lang w:val="sv-SE" w:eastAsia="sv-SE"/>
              </w:rPr>
            </w:pPr>
            <w:r w:rsidRPr="00BC651F">
              <w:rPr>
                <w:lang w:val="sv-SE" w:eastAsia="sv-SE"/>
              </w:rPr>
              <w:t>Bengt Ragnemalm</w:t>
            </w:r>
            <w:r w:rsidR="0056431A" w:rsidRPr="00BC651F">
              <w:rPr>
                <w:lang w:val="sv-SE" w:eastAsia="sv-SE"/>
              </w:rPr>
              <w:br/>
              <w:t>Medicinsk Teknik</w:t>
            </w:r>
            <w:r w:rsidR="0056431A" w:rsidRPr="00BC651F">
              <w:rPr>
                <w:lang w:val="sv-SE" w:eastAsia="sv-SE"/>
              </w:rPr>
              <w:br/>
              <w:t>Region Östergötland</w:t>
            </w:r>
          </w:p>
        </w:tc>
      </w:tr>
      <w:tr w:rsidR="0056431A" w:rsidRPr="000A788D" w14:paraId="6D3A625F" w14:textId="77777777" w:rsidTr="00F34311">
        <w:tc>
          <w:tcPr>
            <w:tcW w:w="1701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29D48D" w14:textId="11A220DE" w:rsidR="00F34311" w:rsidRPr="000A788D" w:rsidRDefault="00AD28C0" w:rsidP="00DE714B">
            <w:pPr>
              <w:rPr>
                <w:lang w:eastAsia="sv-SE"/>
              </w:rPr>
            </w:pPr>
            <w:r w:rsidRPr="000A788D">
              <w:rPr>
                <w:lang w:eastAsia="sv-SE"/>
              </w:rPr>
              <w:t>1.1</w:t>
            </w:r>
          </w:p>
        </w:tc>
        <w:tc>
          <w:tcPr>
            <w:tcW w:w="155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077A57" w14:textId="13D39F2C" w:rsidR="00F34311" w:rsidRPr="000A788D" w:rsidRDefault="00AD28C0" w:rsidP="00DE714B">
            <w:pPr>
              <w:rPr>
                <w:lang w:eastAsia="sv-SE"/>
              </w:rPr>
            </w:pPr>
            <w:r w:rsidRPr="000A788D">
              <w:rPr>
                <w:lang w:eastAsia="sv-SE"/>
              </w:rPr>
              <w:t>2019-02-27</w:t>
            </w:r>
          </w:p>
        </w:tc>
        <w:tc>
          <w:tcPr>
            <w:tcW w:w="354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6AC7A4" w14:textId="388E0924" w:rsidR="00F34311" w:rsidRPr="00261901" w:rsidRDefault="00AD28C0" w:rsidP="00DE714B">
            <w:pPr>
              <w:rPr>
                <w:lang w:eastAsia="sv-SE"/>
              </w:rPr>
            </w:pPr>
            <w:r w:rsidRPr="00261901">
              <w:rPr>
                <w:lang w:eastAsia="sv-SE"/>
              </w:rPr>
              <w:t>New data formats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7088BB" w14:textId="2209841A" w:rsidR="008E6592" w:rsidRPr="000A788D" w:rsidRDefault="00AD28C0" w:rsidP="00DE714B">
            <w:pPr>
              <w:rPr>
                <w:lang w:eastAsia="sv-SE"/>
              </w:rPr>
            </w:pPr>
            <w:r w:rsidRPr="000A788D">
              <w:rPr>
                <w:lang w:eastAsia="sv-SE"/>
              </w:rPr>
              <w:t>Bengt Ragnemalm</w:t>
            </w:r>
          </w:p>
        </w:tc>
      </w:tr>
      <w:tr w:rsidR="0056431A" w:rsidRPr="000A788D" w14:paraId="419C6D90" w14:textId="77777777" w:rsidTr="00F34311">
        <w:tc>
          <w:tcPr>
            <w:tcW w:w="1701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220D05" w14:textId="208DA74A" w:rsidR="00F34311" w:rsidRPr="000A788D" w:rsidRDefault="00F34311" w:rsidP="00DE714B">
            <w:pPr>
              <w:rPr>
                <w:lang w:eastAsia="sv-SE"/>
              </w:rPr>
            </w:pPr>
            <w:r>
              <w:rPr>
                <w:lang w:eastAsia="sv-SE"/>
              </w:rPr>
              <w:t>1.2</w:t>
            </w:r>
          </w:p>
        </w:tc>
        <w:tc>
          <w:tcPr>
            <w:tcW w:w="155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5A2B17" w14:textId="75577581" w:rsidR="00F34311" w:rsidRPr="000A788D" w:rsidRDefault="00F34311" w:rsidP="00DE714B">
            <w:pPr>
              <w:rPr>
                <w:lang w:eastAsia="sv-SE"/>
              </w:rPr>
            </w:pPr>
            <w:r>
              <w:rPr>
                <w:lang w:eastAsia="sv-SE"/>
              </w:rPr>
              <w:t>2019-04-05</w:t>
            </w:r>
          </w:p>
        </w:tc>
        <w:tc>
          <w:tcPr>
            <w:tcW w:w="354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340CFD" w14:textId="3743DBD6" w:rsidR="00F34311" w:rsidRPr="00261901" w:rsidRDefault="00F34311" w:rsidP="00DE714B">
            <w:pPr>
              <w:rPr>
                <w:lang w:eastAsia="sv-SE"/>
              </w:rPr>
            </w:pPr>
            <w:r w:rsidRPr="00261901">
              <w:rPr>
                <w:lang w:eastAsia="sv-SE"/>
              </w:rPr>
              <w:t>More detailed descriptions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E314A9" w14:textId="415571E4" w:rsidR="00F34311" w:rsidRPr="000A788D" w:rsidRDefault="00F34311" w:rsidP="00DE714B">
            <w:pPr>
              <w:rPr>
                <w:lang w:eastAsia="sv-SE"/>
              </w:rPr>
            </w:pPr>
            <w:r>
              <w:rPr>
                <w:lang w:eastAsia="sv-SE"/>
              </w:rPr>
              <w:t>Bengt Ragnemalm</w:t>
            </w:r>
          </w:p>
        </w:tc>
      </w:tr>
      <w:tr w:rsidR="00F34311" w:rsidRPr="00F34311" w14:paraId="7E49F5A1" w14:textId="77777777" w:rsidTr="00D66FAC">
        <w:tc>
          <w:tcPr>
            <w:tcW w:w="9617" w:type="dxa"/>
            <w:gridSpan w:val="4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2360EC" w14:textId="5A7146C9" w:rsidR="00F34311" w:rsidRPr="00F34311" w:rsidRDefault="00196D44" w:rsidP="00DE714B">
            <w:pPr>
              <w:rPr>
                <w:lang w:val="en-GB" w:eastAsia="sv-SE"/>
              </w:rPr>
            </w:pPr>
            <w:r>
              <w:rPr>
                <w:lang w:val="en-GB" w:eastAsia="sv-SE"/>
              </w:rPr>
              <w:t>Development is from here made internal at LiU</w:t>
            </w:r>
          </w:p>
        </w:tc>
      </w:tr>
      <w:tr w:rsidR="0056431A" w:rsidRPr="00D0763D" w14:paraId="150FB92C" w14:textId="77777777" w:rsidTr="00F34311">
        <w:tc>
          <w:tcPr>
            <w:tcW w:w="1701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CC1192" w14:textId="2F9D0BD6" w:rsidR="00F34311" w:rsidRPr="000A788D" w:rsidRDefault="00F34311" w:rsidP="00DE714B">
            <w:pPr>
              <w:rPr>
                <w:lang w:eastAsia="sv-SE"/>
              </w:rPr>
            </w:pPr>
            <w:r>
              <w:rPr>
                <w:lang w:eastAsia="sv-SE"/>
              </w:rPr>
              <w:t>1.3</w:t>
            </w:r>
          </w:p>
        </w:tc>
        <w:tc>
          <w:tcPr>
            <w:tcW w:w="155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CAE734" w14:textId="578CB7FD" w:rsidR="00F34311" w:rsidRPr="000A788D" w:rsidRDefault="00F34311" w:rsidP="00DE714B">
            <w:pPr>
              <w:rPr>
                <w:lang w:eastAsia="sv-SE"/>
              </w:rPr>
            </w:pPr>
            <w:r>
              <w:rPr>
                <w:lang w:eastAsia="sv-SE"/>
              </w:rPr>
              <w:t>2021-12-02</w:t>
            </w:r>
          </w:p>
        </w:tc>
        <w:tc>
          <w:tcPr>
            <w:tcW w:w="354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149592" w14:textId="6986BEE2" w:rsidR="00102AC7" w:rsidRPr="00261901" w:rsidRDefault="00102AC7" w:rsidP="00DE714B">
            <w:pPr>
              <w:rPr>
                <w:lang w:eastAsia="sv-SE"/>
              </w:rPr>
            </w:pPr>
            <w:r>
              <w:rPr>
                <w:lang w:eastAsia="sv-SE"/>
              </w:rPr>
              <w:t xml:space="preserve">- </w:t>
            </w:r>
            <w:r w:rsidR="00D0763D">
              <w:rPr>
                <w:lang w:eastAsia="sv-SE"/>
              </w:rPr>
              <w:t xml:space="preserve">Added 2 </w:t>
            </w:r>
            <w:r w:rsidR="008C6D93">
              <w:rPr>
                <w:lang w:eastAsia="sv-SE"/>
              </w:rPr>
              <w:t>A</w:t>
            </w:r>
            <w:r w:rsidR="00D0763D">
              <w:rPr>
                <w:lang w:eastAsia="sv-SE"/>
              </w:rPr>
              <w:t xml:space="preserve">nalogue </w:t>
            </w:r>
            <w:r w:rsidR="008C6D93">
              <w:rPr>
                <w:lang w:eastAsia="sv-SE"/>
              </w:rPr>
              <w:t>I</w:t>
            </w:r>
            <w:r w:rsidR="00D0763D">
              <w:rPr>
                <w:lang w:eastAsia="sv-SE"/>
              </w:rPr>
              <w:t>n channels</w:t>
            </w:r>
            <w:r w:rsidR="008C6D93">
              <w:rPr>
                <w:lang w:eastAsia="sv-SE"/>
              </w:rPr>
              <w:t>.</w:t>
            </w:r>
            <w:r w:rsidR="00D0763D">
              <w:rPr>
                <w:lang w:eastAsia="sv-SE"/>
              </w:rPr>
              <w:br/>
            </w:r>
            <w:r>
              <w:rPr>
                <w:lang w:eastAsia="sv-SE"/>
              </w:rPr>
              <w:t xml:space="preserve">- </w:t>
            </w:r>
            <w:r w:rsidR="00D0763D">
              <w:rPr>
                <w:lang w:eastAsia="sv-SE"/>
              </w:rPr>
              <w:t xml:space="preserve">Added serial output of the analogue channels to </w:t>
            </w:r>
            <w:proofErr w:type="spellStart"/>
            <w:r w:rsidR="00D0763D">
              <w:rPr>
                <w:lang w:eastAsia="sv-SE"/>
              </w:rPr>
              <w:t>WinSC</w:t>
            </w:r>
            <w:proofErr w:type="spellEnd"/>
            <w:r w:rsidR="008C6D93">
              <w:rPr>
                <w:lang w:eastAsia="sv-SE"/>
              </w:rPr>
              <w:t>.</w:t>
            </w:r>
            <w:r>
              <w:rPr>
                <w:lang w:eastAsia="sv-SE"/>
              </w:rPr>
              <w:br/>
              <w:t>- Changed baud rate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BB0086" w14:textId="718E6B9C" w:rsidR="00F34311" w:rsidRPr="00D0763D" w:rsidRDefault="00D0763D" w:rsidP="00DE714B">
            <w:pPr>
              <w:rPr>
                <w:lang w:val="en-GB" w:eastAsia="sv-SE"/>
              </w:rPr>
            </w:pPr>
            <w:r>
              <w:rPr>
                <w:lang w:eastAsia="sv-SE"/>
              </w:rPr>
              <w:t>Bengt Ragnemalm</w:t>
            </w:r>
          </w:p>
        </w:tc>
      </w:tr>
    </w:tbl>
    <w:p w14:paraId="73DCBAD6" w14:textId="0B413398" w:rsidR="002242D0" w:rsidRPr="00D0763D" w:rsidRDefault="002242D0" w:rsidP="00DE714B">
      <w:pPr>
        <w:rPr>
          <w:lang w:val="en-GB"/>
        </w:rPr>
      </w:pPr>
      <w:r w:rsidRPr="00D0763D">
        <w:rPr>
          <w:lang w:val="en-GB"/>
        </w:rPr>
        <w:br w:type="page"/>
      </w:r>
    </w:p>
    <w:sdt>
      <w:sdtPr>
        <w:rPr>
          <w:rFonts w:ascii="Arial" w:hAnsi="Arial" w:cs="Arial"/>
          <w:sz w:val="20"/>
          <w:szCs w:val="22"/>
        </w:rPr>
        <w:id w:val="370338413"/>
        <w:docPartObj>
          <w:docPartGallery w:val="Table of Contents"/>
          <w:docPartUnique/>
        </w:docPartObj>
      </w:sdtPr>
      <w:sdtEndPr/>
      <w:sdtContent>
        <w:p w14:paraId="75F8AC55" w14:textId="77777777" w:rsidR="002242D0" w:rsidRPr="000A788D" w:rsidRDefault="003D0B98" w:rsidP="00DE714B">
          <w:pPr>
            <w:pStyle w:val="Innehllsfrteckningsrubrik"/>
          </w:pPr>
          <w:r w:rsidRPr="000A788D">
            <w:t>Table of Contents</w:t>
          </w:r>
        </w:p>
        <w:p w14:paraId="5FF83E2D" w14:textId="77777777" w:rsidR="002A7464" w:rsidRDefault="00D65CBB">
          <w:pPr>
            <w:pStyle w:val="Innehll1"/>
            <w:rPr>
              <w:rFonts w:asciiTheme="minorHAnsi" w:eastAsiaTheme="minorEastAsia" w:hAnsiTheme="minorHAnsi" w:cstheme="minorBidi"/>
              <w:b w:val="0"/>
              <w:sz w:val="22"/>
              <w:lang w:eastAsia="sv-SE"/>
            </w:rPr>
          </w:pPr>
          <w:r w:rsidRPr="000A788D">
            <w:rPr>
              <w:rFonts w:ascii="Arial" w:hAnsi="Arial" w:cs="Arial"/>
            </w:rPr>
            <w:fldChar w:fldCharType="begin"/>
          </w:r>
          <w:r w:rsidRPr="000A788D">
            <w:rPr>
              <w:rFonts w:ascii="Arial" w:hAnsi="Arial" w:cs="Arial"/>
            </w:rPr>
            <w:instrText xml:space="preserve"> TOC \o "1-6" \h \z \u </w:instrText>
          </w:r>
          <w:r w:rsidRPr="000A788D">
            <w:rPr>
              <w:rFonts w:ascii="Arial" w:hAnsi="Arial" w:cs="Arial"/>
            </w:rPr>
            <w:fldChar w:fldCharType="separate"/>
          </w:r>
          <w:hyperlink w:anchor="_Toc8807854" w:history="1">
            <w:r w:rsidR="002A7464" w:rsidRPr="00E909F3">
              <w:rPr>
                <w:rStyle w:val="Hyperlnk"/>
                <w:rFonts w:ascii="Arial" w:hAnsi="Arial" w:cs="Arial"/>
              </w:rPr>
              <w:t>1</w:t>
            </w:r>
            <w:r w:rsidR="002A7464">
              <w:rPr>
                <w:rFonts w:asciiTheme="minorHAnsi" w:eastAsiaTheme="minorEastAsia" w:hAnsiTheme="minorHAnsi" w:cstheme="minorBidi"/>
                <w:b w:val="0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</w:rPr>
              <w:t>Specification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_Toc8807854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4</w:t>
            </w:r>
            <w:r w:rsidR="002A7464">
              <w:rPr>
                <w:webHidden/>
              </w:rPr>
              <w:fldChar w:fldCharType="end"/>
            </w:r>
          </w:hyperlink>
        </w:p>
        <w:p w14:paraId="51762395" w14:textId="77777777" w:rsidR="002A7464" w:rsidRDefault="00BC651F">
          <w:pPr>
            <w:pStyle w:val="Innehll2"/>
            <w:rPr>
              <w:rFonts w:asciiTheme="minorHAnsi" w:eastAsiaTheme="minorEastAsia" w:hAnsiTheme="minorHAnsi" w:cstheme="minorBidi"/>
              <w:sz w:val="22"/>
              <w:lang w:eastAsia="sv-SE"/>
            </w:rPr>
          </w:pPr>
          <w:hyperlink w:anchor="_Toc8807855" w:history="1"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1.1</w:t>
            </w:r>
            <w:r w:rsidR="002A7464">
              <w:rPr>
                <w:rFonts w:asciiTheme="minorHAnsi" w:eastAsiaTheme="minorEastAsia" w:hAnsiTheme="minorHAnsi" w:cstheme="minorBidi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Picture from design meeting between Sarah and Bengt 2018-12-18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_Toc8807855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4</w:t>
            </w:r>
            <w:r w:rsidR="002A7464">
              <w:rPr>
                <w:webHidden/>
              </w:rPr>
              <w:fldChar w:fldCharType="end"/>
            </w:r>
          </w:hyperlink>
        </w:p>
        <w:p w14:paraId="3C3FDFCC" w14:textId="77777777" w:rsidR="002A7464" w:rsidRDefault="00BC651F">
          <w:pPr>
            <w:pStyle w:val="Innehll1"/>
            <w:rPr>
              <w:rFonts w:asciiTheme="minorHAnsi" w:eastAsiaTheme="minorEastAsia" w:hAnsiTheme="minorHAnsi" w:cstheme="minorBidi"/>
              <w:b w:val="0"/>
              <w:sz w:val="22"/>
              <w:lang w:eastAsia="sv-SE"/>
            </w:rPr>
          </w:pPr>
          <w:hyperlink w:anchor="_Toc8807856" w:history="1">
            <w:r w:rsidR="002A7464" w:rsidRPr="00E909F3">
              <w:rPr>
                <w:rStyle w:val="Hyperlnk"/>
                <w:rFonts w:ascii="Arial" w:hAnsi="Arial" w:cs="Arial"/>
              </w:rPr>
              <w:t>2</w:t>
            </w:r>
            <w:r w:rsidR="002A7464">
              <w:rPr>
                <w:rFonts w:asciiTheme="minorHAnsi" w:eastAsiaTheme="minorEastAsia" w:hAnsiTheme="minorHAnsi" w:cstheme="minorBidi"/>
                <w:b w:val="0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</w:rPr>
              <w:t>Physical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_Toc8807856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4</w:t>
            </w:r>
            <w:r w:rsidR="002A7464">
              <w:rPr>
                <w:webHidden/>
              </w:rPr>
              <w:fldChar w:fldCharType="end"/>
            </w:r>
          </w:hyperlink>
        </w:p>
        <w:p w14:paraId="797978B0" w14:textId="77777777" w:rsidR="002A7464" w:rsidRDefault="00BC651F">
          <w:pPr>
            <w:pStyle w:val="Innehll1"/>
            <w:rPr>
              <w:rFonts w:asciiTheme="minorHAnsi" w:eastAsiaTheme="minorEastAsia" w:hAnsiTheme="minorHAnsi" w:cstheme="minorBidi"/>
              <w:b w:val="0"/>
              <w:sz w:val="22"/>
              <w:lang w:eastAsia="sv-SE"/>
            </w:rPr>
          </w:pPr>
          <w:hyperlink w:anchor="_Toc8807857" w:history="1"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3</w:t>
            </w:r>
            <w:r w:rsidR="002A7464">
              <w:rPr>
                <w:rFonts w:asciiTheme="minorHAnsi" w:eastAsiaTheme="minorEastAsia" w:hAnsiTheme="minorHAnsi" w:cstheme="minorBidi"/>
                <w:b w:val="0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Software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_Toc8807857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4</w:t>
            </w:r>
            <w:r w:rsidR="002A7464">
              <w:rPr>
                <w:webHidden/>
              </w:rPr>
              <w:fldChar w:fldCharType="end"/>
            </w:r>
          </w:hyperlink>
        </w:p>
        <w:p w14:paraId="4417E123" w14:textId="77777777" w:rsidR="002A7464" w:rsidRDefault="00BC651F">
          <w:pPr>
            <w:pStyle w:val="Innehll2"/>
            <w:rPr>
              <w:rFonts w:asciiTheme="minorHAnsi" w:eastAsiaTheme="minorEastAsia" w:hAnsiTheme="minorHAnsi" w:cstheme="minorBidi"/>
              <w:sz w:val="22"/>
              <w:lang w:eastAsia="sv-SE"/>
            </w:rPr>
          </w:pPr>
          <w:hyperlink w:anchor="_Toc8807858" w:history="1"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3.1</w:t>
            </w:r>
            <w:r w:rsidR="002A7464">
              <w:rPr>
                <w:rFonts w:asciiTheme="minorHAnsi" w:eastAsiaTheme="minorEastAsia" w:hAnsiTheme="minorHAnsi" w:cstheme="minorBidi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Data format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_Toc8807858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4</w:t>
            </w:r>
            <w:r w:rsidR="002A7464">
              <w:rPr>
                <w:webHidden/>
              </w:rPr>
              <w:fldChar w:fldCharType="end"/>
            </w:r>
          </w:hyperlink>
        </w:p>
        <w:p w14:paraId="6324D674" w14:textId="77777777" w:rsidR="002A7464" w:rsidRDefault="00BC651F">
          <w:pPr>
            <w:pStyle w:val="Innehll2"/>
            <w:rPr>
              <w:rFonts w:asciiTheme="minorHAnsi" w:eastAsiaTheme="minorEastAsia" w:hAnsiTheme="minorHAnsi" w:cstheme="minorBidi"/>
              <w:sz w:val="22"/>
              <w:lang w:eastAsia="sv-SE"/>
            </w:rPr>
          </w:pPr>
          <w:hyperlink w:anchor="_Toc8807859" w:history="1">
            <w:r w:rsidR="002A7464" w:rsidRPr="00E909F3">
              <w:rPr>
                <w:rStyle w:val="Hyperlnk"/>
                <w:rFonts w:ascii="Arial" w:hAnsi="Arial" w:cs="Arial"/>
              </w:rPr>
              <w:t>3.2</w:t>
            </w:r>
            <w:r w:rsidR="002A7464">
              <w:rPr>
                <w:rFonts w:asciiTheme="minorHAnsi" w:eastAsiaTheme="minorEastAsia" w:hAnsiTheme="minorHAnsi" w:cstheme="minorBidi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</w:rPr>
              <w:t>Commands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_Toc8807859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5</w:t>
            </w:r>
            <w:r w:rsidR="002A7464">
              <w:rPr>
                <w:webHidden/>
              </w:rPr>
              <w:fldChar w:fldCharType="end"/>
            </w:r>
          </w:hyperlink>
        </w:p>
        <w:p w14:paraId="1743F8B5" w14:textId="77777777" w:rsidR="002A7464" w:rsidRDefault="00BC651F" w:rsidP="00DE714B">
          <w:pPr>
            <w:pStyle w:val="Innehll3"/>
            <w:rPr>
              <w:rFonts w:asciiTheme="minorHAnsi" w:eastAsiaTheme="minorEastAsia" w:hAnsiTheme="minorHAnsi" w:cstheme="minorBidi"/>
              <w:sz w:val="22"/>
              <w:lang w:eastAsia="sv-SE"/>
            </w:rPr>
          </w:pPr>
          <w:hyperlink w:anchor="_Toc8807860" w:history="1">
            <w:r w:rsidR="002A7464" w:rsidRPr="00E909F3">
              <w:rPr>
                <w:rStyle w:val="Hyperlnk"/>
              </w:rPr>
              <w:t>3.2.1</w:t>
            </w:r>
            <w:r w:rsidR="002A7464">
              <w:rPr>
                <w:rFonts w:asciiTheme="minorHAnsi" w:eastAsiaTheme="minorEastAsia" w:hAnsiTheme="minorHAnsi" w:cstheme="minorBidi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</w:rPr>
              <w:t>Command time-out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_Toc8807860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5</w:t>
            </w:r>
            <w:r w:rsidR="002A7464">
              <w:rPr>
                <w:webHidden/>
              </w:rPr>
              <w:fldChar w:fldCharType="end"/>
            </w:r>
          </w:hyperlink>
        </w:p>
        <w:p w14:paraId="25A9060E" w14:textId="77777777" w:rsidR="002A7464" w:rsidRDefault="00BC651F" w:rsidP="00DE714B">
          <w:pPr>
            <w:pStyle w:val="Innehll3"/>
            <w:rPr>
              <w:rFonts w:asciiTheme="minorHAnsi" w:eastAsiaTheme="minorEastAsia" w:hAnsiTheme="minorHAnsi" w:cstheme="minorBidi"/>
              <w:sz w:val="22"/>
              <w:lang w:eastAsia="sv-SE"/>
            </w:rPr>
          </w:pPr>
          <w:hyperlink w:anchor="_Toc8807861" w:history="1">
            <w:r w:rsidR="002A7464" w:rsidRPr="00E909F3">
              <w:rPr>
                <w:rStyle w:val="Hyperlnk"/>
                <w:rFonts w:ascii="Arial" w:hAnsi="Arial" w:cs="Arial"/>
              </w:rPr>
              <w:t>3.2.2</w:t>
            </w:r>
            <w:r w:rsidR="002A7464">
              <w:rPr>
                <w:rFonts w:asciiTheme="minorHAnsi" w:eastAsiaTheme="minorEastAsia" w:hAnsiTheme="minorHAnsi" w:cstheme="minorBidi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</w:rPr>
              <w:t>Digital Trigger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_Toc8807861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5</w:t>
            </w:r>
            <w:r w:rsidR="002A7464">
              <w:rPr>
                <w:webHidden/>
              </w:rPr>
              <w:fldChar w:fldCharType="end"/>
            </w:r>
          </w:hyperlink>
        </w:p>
        <w:p w14:paraId="605A19CE" w14:textId="77777777" w:rsidR="002A7464" w:rsidRDefault="00BC651F" w:rsidP="00DE714B">
          <w:pPr>
            <w:pStyle w:val="Innehll3"/>
            <w:rPr>
              <w:rFonts w:asciiTheme="minorHAnsi" w:eastAsiaTheme="minorEastAsia" w:hAnsiTheme="minorHAnsi" w:cstheme="minorBidi"/>
              <w:sz w:val="22"/>
              <w:lang w:eastAsia="sv-SE"/>
            </w:rPr>
          </w:pPr>
          <w:hyperlink w:anchor="_Toc8807862" w:history="1">
            <w:r w:rsidR="002A7464" w:rsidRPr="00E909F3">
              <w:rPr>
                <w:rStyle w:val="Hyperlnk"/>
                <w:rFonts w:ascii="Arial" w:hAnsi="Arial" w:cs="Arial"/>
              </w:rPr>
              <w:t>3.2.3</w:t>
            </w:r>
            <w:r w:rsidR="002A7464">
              <w:rPr>
                <w:rFonts w:asciiTheme="minorHAnsi" w:eastAsiaTheme="minorEastAsia" w:hAnsiTheme="minorHAnsi" w:cstheme="minorBidi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</w:rPr>
              <w:t>Analogue Trigger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_Toc8807862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5</w:t>
            </w:r>
            <w:r w:rsidR="002A7464">
              <w:rPr>
                <w:webHidden/>
              </w:rPr>
              <w:fldChar w:fldCharType="end"/>
            </w:r>
          </w:hyperlink>
        </w:p>
        <w:p w14:paraId="7B9CE20D" w14:textId="77777777" w:rsidR="002A7464" w:rsidRDefault="00BC651F" w:rsidP="00DE714B">
          <w:pPr>
            <w:pStyle w:val="Innehll3"/>
            <w:rPr>
              <w:rFonts w:asciiTheme="minorHAnsi" w:eastAsiaTheme="minorEastAsia" w:hAnsiTheme="minorHAnsi" w:cstheme="minorBidi"/>
              <w:sz w:val="22"/>
              <w:lang w:eastAsia="sv-SE"/>
            </w:rPr>
          </w:pPr>
          <w:hyperlink w:anchor="_Toc8807863" w:history="1">
            <w:r w:rsidR="002A7464" w:rsidRPr="00E909F3">
              <w:rPr>
                <w:rStyle w:val="Hyperlnk"/>
              </w:rPr>
              <w:t>3.2.4</w:t>
            </w:r>
            <w:r w:rsidR="002A7464">
              <w:rPr>
                <w:rFonts w:asciiTheme="minorHAnsi" w:eastAsiaTheme="minorEastAsia" w:hAnsiTheme="minorHAnsi" w:cstheme="minorBidi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</w:rPr>
              <w:t>Cancel Trigger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_Toc8807863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5</w:t>
            </w:r>
            <w:r w:rsidR="002A7464">
              <w:rPr>
                <w:webHidden/>
              </w:rPr>
              <w:fldChar w:fldCharType="end"/>
            </w:r>
          </w:hyperlink>
        </w:p>
        <w:p w14:paraId="4C991458" w14:textId="77777777" w:rsidR="002A7464" w:rsidRDefault="00BC651F">
          <w:pPr>
            <w:pStyle w:val="Innehll1"/>
            <w:rPr>
              <w:rFonts w:asciiTheme="minorHAnsi" w:eastAsiaTheme="minorEastAsia" w:hAnsiTheme="minorHAnsi" w:cstheme="minorBidi"/>
              <w:b w:val="0"/>
              <w:sz w:val="22"/>
              <w:lang w:eastAsia="sv-SE"/>
            </w:rPr>
          </w:pPr>
          <w:hyperlink w:anchor="_Toc8807864" w:history="1"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4</w:t>
            </w:r>
            <w:r w:rsidR="002A7464">
              <w:rPr>
                <w:rFonts w:asciiTheme="minorHAnsi" w:eastAsiaTheme="minorEastAsia" w:hAnsiTheme="minorHAnsi" w:cstheme="minorBidi"/>
                <w:b w:val="0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Hardware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_Toc8807864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6</w:t>
            </w:r>
            <w:r w:rsidR="002A7464">
              <w:rPr>
                <w:webHidden/>
              </w:rPr>
              <w:fldChar w:fldCharType="end"/>
            </w:r>
          </w:hyperlink>
        </w:p>
        <w:p w14:paraId="27AE451E" w14:textId="77777777" w:rsidR="002A7464" w:rsidRDefault="00BC651F">
          <w:pPr>
            <w:pStyle w:val="Innehll2"/>
            <w:rPr>
              <w:rFonts w:asciiTheme="minorHAnsi" w:eastAsiaTheme="minorEastAsia" w:hAnsiTheme="minorHAnsi" w:cstheme="minorBidi"/>
              <w:sz w:val="22"/>
              <w:lang w:eastAsia="sv-SE"/>
            </w:rPr>
          </w:pPr>
          <w:hyperlink w:anchor="_Toc8807865" w:history="1">
            <w:r w:rsidR="002A7464" w:rsidRPr="00E909F3">
              <w:rPr>
                <w:rStyle w:val="Hyperlnk"/>
                <w:lang w:val="en-US"/>
              </w:rPr>
              <w:t>4.1</w:t>
            </w:r>
            <w:r w:rsidR="002A7464">
              <w:rPr>
                <w:rFonts w:asciiTheme="minorHAnsi" w:eastAsiaTheme="minorEastAsia" w:hAnsiTheme="minorHAnsi" w:cstheme="minorBidi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lang w:val="en-US"/>
              </w:rPr>
              <w:t>Power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_Toc8807865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6</w:t>
            </w:r>
            <w:r w:rsidR="002A7464">
              <w:rPr>
                <w:webHidden/>
              </w:rPr>
              <w:fldChar w:fldCharType="end"/>
            </w:r>
          </w:hyperlink>
        </w:p>
        <w:p w14:paraId="639E5EDF" w14:textId="77777777" w:rsidR="002A7464" w:rsidRDefault="00BC651F">
          <w:pPr>
            <w:pStyle w:val="Innehll2"/>
            <w:rPr>
              <w:rFonts w:asciiTheme="minorHAnsi" w:eastAsiaTheme="minorEastAsia" w:hAnsiTheme="minorHAnsi" w:cstheme="minorBidi"/>
              <w:sz w:val="22"/>
              <w:lang w:eastAsia="sv-SE"/>
            </w:rPr>
          </w:pPr>
          <w:hyperlink w:anchor="_Toc8807866" w:history="1"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4.2</w:t>
            </w:r>
            <w:r w:rsidR="002A7464">
              <w:rPr>
                <w:rFonts w:asciiTheme="minorHAnsi" w:eastAsiaTheme="minorEastAsia" w:hAnsiTheme="minorHAnsi" w:cstheme="minorBidi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Parts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_Toc8807866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6</w:t>
            </w:r>
            <w:r w:rsidR="002A7464">
              <w:rPr>
                <w:webHidden/>
              </w:rPr>
              <w:fldChar w:fldCharType="end"/>
            </w:r>
          </w:hyperlink>
        </w:p>
        <w:p w14:paraId="4DAA7C15" w14:textId="77777777" w:rsidR="002A7464" w:rsidRDefault="00BC651F">
          <w:pPr>
            <w:pStyle w:val="Innehll2"/>
            <w:rPr>
              <w:rFonts w:asciiTheme="minorHAnsi" w:eastAsiaTheme="minorEastAsia" w:hAnsiTheme="minorHAnsi" w:cstheme="minorBidi"/>
              <w:sz w:val="22"/>
              <w:lang w:eastAsia="sv-SE"/>
            </w:rPr>
          </w:pPr>
          <w:hyperlink w:anchor="_Toc8807867" w:history="1"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4.3</w:t>
            </w:r>
            <w:r w:rsidR="002A7464">
              <w:rPr>
                <w:rFonts w:asciiTheme="minorHAnsi" w:eastAsiaTheme="minorEastAsia" w:hAnsiTheme="minorHAnsi" w:cstheme="minorBidi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Connections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_Toc8807867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6</w:t>
            </w:r>
            <w:r w:rsidR="002A7464">
              <w:rPr>
                <w:webHidden/>
              </w:rPr>
              <w:fldChar w:fldCharType="end"/>
            </w:r>
          </w:hyperlink>
        </w:p>
        <w:p w14:paraId="20672120" w14:textId="77777777" w:rsidR="002A7464" w:rsidRDefault="00BC651F">
          <w:pPr>
            <w:pStyle w:val="Innehll2"/>
            <w:rPr>
              <w:rFonts w:asciiTheme="minorHAnsi" w:eastAsiaTheme="minorEastAsia" w:hAnsiTheme="minorHAnsi" w:cstheme="minorBidi"/>
              <w:sz w:val="22"/>
              <w:lang w:eastAsia="sv-SE"/>
            </w:rPr>
          </w:pPr>
          <w:hyperlink w:anchor="_Toc8807868" w:history="1"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4.4</w:t>
            </w:r>
            <w:r w:rsidR="002A7464">
              <w:rPr>
                <w:rFonts w:asciiTheme="minorHAnsi" w:eastAsiaTheme="minorEastAsia" w:hAnsiTheme="minorHAnsi" w:cstheme="minorBidi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Schematics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_Toc8807868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7</w:t>
            </w:r>
            <w:r w:rsidR="002A7464">
              <w:rPr>
                <w:webHidden/>
              </w:rPr>
              <w:fldChar w:fldCharType="end"/>
            </w:r>
          </w:hyperlink>
        </w:p>
        <w:p w14:paraId="2F6E86E4" w14:textId="77777777" w:rsidR="002A7464" w:rsidRDefault="00BC651F" w:rsidP="00DE714B">
          <w:pPr>
            <w:pStyle w:val="Innehll3"/>
            <w:rPr>
              <w:rFonts w:asciiTheme="minorHAnsi" w:eastAsiaTheme="minorEastAsia" w:hAnsiTheme="minorHAnsi" w:cstheme="minorBidi"/>
              <w:sz w:val="22"/>
              <w:lang w:eastAsia="sv-SE"/>
            </w:rPr>
          </w:pPr>
          <w:hyperlink w:anchor="_Toc8807869" w:history="1">
            <w:r w:rsidR="002A7464" w:rsidRPr="00E909F3">
              <w:rPr>
                <w:rStyle w:val="Hyperlnk"/>
                <w:rFonts w:ascii="Arial" w:hAnsi="Arial" w:cs="Arial"/>
              </w:rPr>
              <w:t>4.4.1</w:t>
            </w:r>
            <w:r w:rsidR="002A7464">
              <w:rPr>
                <w:rFonts w:asciiTheme="minorHAnsi" w:eastAsiaTheme="minorEastAsia" w:hAnsiTheme="minorHAnsi" w:cstheme="minorBidi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</w:rPr>
              <w:t>Arduino MKR Zero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_Toc8807869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7</w:t>
            </w:r>
            <w:r w:rsidR="002A7464">
              <w:rPr>
                <w:webHidden/>
              </w:rPr>
              <w:fldChar w:fldCharType="end"/>
            </w:r>
          </w:hyperlink>
        </w:p>
        <w:p w14:paraId="3E39B07F" w14:textId="77777777" w:rsidR="002A7464" w:rsidRDefault="00BC651F" w:rsidP="00DE714B">
          <w:pPr>
            <w:pStyle w:val="Innehll3"/>
            <w:rPr>
              <w:rFonts w:asciiTheme="minorHAnsi" w:eastAsiaTheme="minorEastAsia" w:hAnsiTheme="minorHAnsi" w:cstheme="minorBidi"/>
              <w:sz w:val="22"/>
              <w:lang w:eastAsia="sv-SE"/>
            </w:rPr>
          </w:pPr>
          <w:hyperlink w:anchor="_Toc8807870" w:history="1">
            <w:r w:rsidR="002A7464" w:rsidRPr="00E909F3">
              <w:rPr>
                <w:rStyle w:val="Hyperlnk"/>
                <w:rFonts w:ascii="Arial" w:hAnsi="Arial" w:cs="Arial"/>
              </w:rPr>
              <w:t>4.4.2</w:t>
            </w:r>
            <w:r w:rsidR="002A7464">
              <w:rPr>
                <w:rFonts w:asciiTheme="minorHAnsi" w:eastAsiaTheme="minorEastAsia" w:hAnsiTheme="minorHAnsi" w:cstheme="minorBidi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</w:rPr>
              <w:t>PmodUSBUART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_Toc8807870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8</w:t>
            </w:r>
            <w:r w:rsidR="002A7464">
              <w:rPr>
                <w:webHidden/>
              </w:rPr>
              <w:fldChar w:fldCharType="end"/>
            </w:r>
          </w:hyperlink>
        </w:p>
        <w:p w14:paraId="4634BF8B" w14:textId="77777777" w:rsidR="002A7464" w:rsidRDefault="00BC651F" w:rsidP="00DE714B">
          <w:pPr>
            <w:pStyle w:val="Innehll3"/>
            <w:rPr>
              <w:rFonts w:asciiTheme="minorHAnsi" w:eastAsiaTheme="minorEastAsia" w:hAnsiTheme="minorHAnsi" w:cstheme="minorBidi"/>
              <w:sz w:val="22"/>
              <w:lang w:eastAsia="sv-SE"/>
            </w:rPr>
          </w:pPr>
          <w:hyperlink w:anchor="_Toc8807871" w:history="1">
            <w:r w:rsidR="002A7464" w:rsidRPr="00E909F3">
              <w:rPr>
                <w:rStyle w:val="Hyperlnk"/>
                <w:rFonts w:ascii="Arial" w:hAnsi="Arial" w:cs="Arial"/>
              </w:rPr>
              <w:t>4.4.3</w:t>
            </w:r>
            <w:r w:rsidR="002A7464">
              <w:rPr>
                <w:rFonts w:asciiTheme="minorHAnsi" w:eastAsiaTheme="minorEastAsia" w:hAnsiTheme="minorHAnsi" w:cstheme="minorBidi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</w:rPr>
              <w:t>PmodRS232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_Toc8807871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8</w:t>
            </w:r>
            <w:r w:rsidR="002A7464">
              <w:rPr>
                <w:webHidden/>
              </w:rPr>
              <w:fldChar w:fldCharType="end"/>
            </w:r>
          </w:hyperlink>
        </w:p>
        <w:p w14:paraId="70A5154E" w14:textId="77777777" w:rsidR="002A7464" w:rsidRDefault="00BC651F" w:rsidP="00DE714B">
          <w:pPr>
            <w:pStyle w:val="Innehll3"/>
            <w:rPr>
              <w:rFonts w:asciiTheme="minorHAnsi" w:eastAsiaTheme="minorEastAsia" w:hAnsiTheme="minorHAnsi" w:cstheme="minorBidi"/>
              <w:sz w:val="22"/>
              <w:lang w:eastAsia="sv-SE"/>
            </w:rPr>
          </w:pPr>
          <w:hyperlink w:anchor="_Toc8807872" w:history="1">
            <w:r w:rsidR="002A7464" w:rsidRPr="00E909F3">
              <w:rPr>
                <w:rStyle w:val="Hyperlnk"/>
                <w:rFonts w:ascii="Arial" w:hAnsi="Arial" w:cs="Arial"/>
              </w:rPr>
              <w:t>4.4.4</w:t>
            </w:r>
            <w:r w:rsidR="002A7464">
              <w:rPr>
                <w:rFonts w:asciiTheme="minorHAnsi" w:eastAsiaTheme="minorEastAsia" w:hAnsiTheme="minorHAnsi" w:cstheme="minorBidi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</w:rPr>
              <w:t>PmodDA4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_Toc8807872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8</w:t>
            </w:r>
            <w:r w:rsidR="002A7464">
              <w:rPr>
                <w:webHidden/>
              </w:rPr>
              <w:fldChar w:fldCharType="end"/>
            </w:r>
          </w:hyperlink>
        </w:p>
        <w:p w14:paraId="082F3B10" w14:textId="77777777" w:rsidR="002A7464" w:rsidRDefault="00BC651F">
          <w:pPr>
            <w:pStyle w:val="Innehll1"/>
            <w:rPr>
              <w:rFonts w:asciiTheme="minorHAnsi" w:eastAsiaTheme="minorEastAsia" w:hAnsiTheme="minorHAnsi" w:cstheme="minorBidi"/>
              <w:b w:val="0"/>
              <w:sz w:val="22"/>
              <w:lang w:eastAsia="sv-SE"/>
            </w:rPr>
          </w:pPr>
          <w:hyperlink w:anchor="_Toc8807873" w:history="1"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5</w:t>
            </w:r>
            <w:r w:rsidR="002A7464">
              <w:rPr>
                <w:rFonts w:asciiTheme="minorHAnsi" w:eastAsiaTheme="minorEastAsia" w:hAnsiTheme="minorHAnsi" w:cstheme="minorBidi"/>
                <w:b w:val="0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Programming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_Toc8807873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9</w:t>
            </w:r>
            <w:r w:rsidR="002A7464">
              <w:rPr>
                <w:webHidden/>
              </w:rPr>
              <w:fldChar w:fldCharType="end"/>
            </w:r>
          </w:hyperlink>
        </w:p>
        <w:p w14:paraId="16F993AE" w14:textId="77777777" w:rsidR="002A7464" w:rsidRDefault="00BC651F">
          <w:pPr>
            <w:pStyle w:val="Innehll2"/>
            <w:rPr>
              <w:rFonts w:asciiTheme="minorHAnsi" w:eastAsiaTheme="minorEastAsia" w:hAnsiTheme="minorHAnsi" w:cstheme="minorBidi"/>
              <w:sz w:val="22"/>
              <w:lang w:eastAsia="sv-SE"/>
            </w:rPr>
          </w:pPr>
          <w:hyperlink w:anchor="_Toc8807874" w:history="1"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5.1</w:t>
            </w:r>
            <w:r w:rsidR="002A7464">
              <w:rPr>
                <w:rFonts w:asciiTheme="minorHAnsi" w:eastAsiaTheme="minorEastAsia" w:hAnsiTheme="minorHAnsi" w:cstheme="minorBidi"/>
                <w:sz w:val="22"/>
                <w:lang w:eastAsia="sv-SE"/>
              </w:rPr>
              <w:tab/>
            </w:r>
            <w:r w:rsidR="002A7464" w:rsidRPr="00E909F3">
              <w:rPr>
                <w:rStyle w:val="Hyperlnk"/>
                <w:rFonts w:ascii="Arial" w:hAnsi="Arial" w:cs="Arial"/>
                <w:lang w:val="en-US"/>
              </w:rPr>
              <w:t>Connection of debugger</w:t>
            </w:r>
            <w:r w:rsidR="002A7464">
              <w:rPr>
                <w:webHidden/>
              </w:rPr>
              <w:tab/>
            </w:r>
            <w:r w:rsidR="002A7464">
              <w:rPr>
                <w:webHidden/>
              </w:rPr>
              <w:fldChar w:fldCharType="begin"/>
            </w:r>
            <w:r w:rsidR="002A7464">
              <w:rPr>
                <w:webHidden/>
              </w:rPr>
              <w:instrText xml:space="preserve"> PAGEREF _Toc8807874 \h </w:instrText>
            </w:r>
            <w:r w:rsidR="002A7464">
              <w:rPr>
                <w:webHidden/>
              </w:rPr>
            </w:r>
            <w:r w:rsidR="002A7464">
              <w:rPr>
                <w:webHidden/>
              </w:rPr>
              <w:fldChar w:fldCharType="separate"/>
            </w:r>
            <w:r w:rsidR="002A7464">
              <w:rPr>
                <w:webHidden/>
              </w:rPr>
              <w:t>9</w:t>
            </w:r>
            <w:r w:rsidR="002A7464">
              <w:rPr>
                <w:webHidden/>
              </w:rPr>
              <w:fldChar w:fldCharType="end"/>
            </w:r>
          </w:hyperlink>
        </w:p>
        <w:p w14:paraId="7FA33CE5" w14:textId="77777777" w:rsidR="002242D0" w:rsidRPr="000A788D" w:rsidRDefault="00D65CBB" w:rsidP="00DE714B">
          <w:r w:rsidRPr="000A788D">
            <w:rPr>
              <w:noProof/>
              <w:sz w:val="24"/>
            </w:rPr>
            <w:fldChar w:fldCharType="end"/>
          </w:r>
        </w:p>
      </w:sdtContent>
    </w:sdt>
    <w:p w14:paraId="3464105B" w14:textId="77777777" w:rsidR="00D5517D" w:rsidRPr="000A788D" w:rsidRDefault="00D5517D" w:rsidP="00DE714B"/>
    <w:p w14:paraId="7DD453F0" w14:textId="77777777" w:rsidR="00D5517D" w:rsidRPr="000A788D" w:rsidRDefault="00D5517D" w:rsidP="00DE714B">
      <w:pPr>
        <w:sectPr w:rsidR="00D5517D" w:rsidRPr="000A788D" w:rsidSect="00A96390">
          <w:footerReference w:type="default" r:id="rId10"/>
          <w:footerReference w:type="first" r:id="rId11"/>
          <w:pgSz w:w="11907" w:h="16840" w:code="9"/>
          <w:pgMar w:top="1701" w:right="1134" w:bottom="1418" w:left="1134" w:header="567" w:footer="567" w:gutter="0"/>
          <w:cols w:space="720"/>
          <w:formProt w:val="0"/>
          <w:docGrid w:linePitch="299"/>
        </w:sectPr>
      </w:pPr>
    </w:p>
    <w:p w14:paraId="55A51912" w14:textId="77777777" w:rsidR="00227067" w:rsidRPr="000A788D" w:rsidRDefault="0065251A" w:rsidP="00DE714B">
      <w:pPr>
        <w:pStyle w:val="Rubrik1"/>
      </w:pPr>
      <w:bookmarkStart w:id="0" w:name="_Toc8807854"/>
      <w:r w:rsidRPr="000A788D">
        <w:lastRenderedPageBreak/>
        <w:t>Specification</w:t>
      </w:r>
      <w:bookmarkEnd w:id="0"/>
    </w:p>
    <w:p w14:paraId="39BF9D2F" w14:textId="77777777" w:rsidR="0065251A" w:rsidRPr="000A788D" w:rsidRDefault="0065251A" w:rsidP="00DE714B">
      <w:pPr>
        <w:pStyle w:val="Rubrik2"/>
      </w:pPr>
      <w:bookmarkStart w:id="1" w:name="_Toc8807855"/>
      <w:r w:rsidRPr="000A788D">
        <w:t>Picture from design meeting between Sarah and Bengt 2018-12-18</w:t>
      </w:r>
      <w:bookmarkEnd w:id="1"/>
    </w:p>
    <w:p w14:paraId="06FDDF28" w14:textId="77777777" w:rsidR="0030392B" w:rsidRPr="000A788D" w:rsidRDefault="0065251A" w:rsidP="00DE714B">
      <w:r w:rsidRPr="000A788D">
        <w:rPr>
          <w:noProof/>
          <w:lang w:eastAsia="sv-SE"/>
        </w:rPr>
        <w:drawing>
          <wp:inline distT="0" distB="0" distL="0" distR="0" wp14:anchorId="7EA938CD" wp14:editId="3CF5067C">
            <wp:extent cx="3555187" cy="2667859"/>
            <wp:effectExtent l="0" t="0" r="7620" b="0"/>
            <wp:docPr id="4" name="Bildobjekt 4" descr="C:\Users\6p02\AppData\Local\Microsoft\Windows\Temporary Internet Files\Content.Word\IMG_0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p02\AppData\Local\Microsoft\Windows\Temporary Internet Files\Content.Word\IMG_059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737" cy="267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B528" w14:textId="77777777" w:rsidR="0065251A" w:rsidRPr="00AF2CED" w:rsidRDefault="0065251A" w:rsidP="00DE714B">
      <w:pPr>
        <w:pStyle w:val="Rubrik1"/>
      </w:pPr>
      <w:bookmarkStart w:id="2" w:name="_Toc8807856"/>
      <w:r w:rsidRPr="00AF2CED">
        <w:t>Physical</w:t>
      </w:r>
      <w:bookmarkEnd w:id="2"/>
    </w:p>
    <w:p w14:paraId="03409F25" w14:textId="77777777" w:rsidR="00694FED" w:rsidRDefault="00694FED" w:rsidP="00DE714B">
      <w:r>
        <w:t>Connections:</w:t>
      </w:r>
    </w:p>
    <w:p w14:paraId="6125F939" w14:textId="77777777" w:rsidR="00694FED" w:rsidRDefault="00694FED" w:rsidP="00DE714B">
      <w:r>
        <w:tab/>
        <w:t>Digital</w:t>
      </w:r>
    </w:p>
    <w:p w14:paraId="08D6F50D" w14:textId="77777777" w:rsidR="00E62EFB" w:rsidRDefault="00694FED" w:rsidP="00DE714B">
      <w:r>
        <w:tab/>
      </w:r>
      <w:r>
        <w:tab/>
        <w:t xml:space="preserve">Nr 1. </w:t>
      </w:r>
      <w:r w:rsidR="000111E3" w:rsidRPr="000A788D">
        <w:t>USB</w:t>
      </w:r>
      <w:r w:rsidR="00045D6A">
        <w:t xml:space="preserve"> input/output. C</w:t>
      </w:r>
      <w:r w:rsidR="000111E3" w:rsidRPr="000A788D">
        <w:t>onverted to R</w:t>
      </w:r>
      <w:r>
        <w:t>S</w:t>
      </w:r>
      <w:r w:rsidR="00E62EFB">
        <w:t>232 inside the box.</w:t>
      </w:r>
    </w:p>
    <w:p w14:paraId="3983A913" w14:textId="291D3A48" w:rsidR="000111E3" w:rsidRDefault="00E62EFB" w:rsidP="00DE714B">
      <w:r>
        <w:tab/>
      </w:r>
      <w:r>
        <w:tab/>
      </w:r>
      <w:r>
        <w:tab/>
      </w:r>
      <w:r w:rsidR="000111E3" w:rsidRPr="000A788D">
        <w:t>Also used for power. 5 V, &lt; 100 mA.</w:t>
      </w:r>
    </w:p>
    <w:p w14:paraId="6151A941" w14:textId="28FAB919" w:rsidR="00E22582" w:rsidRPr="000A788D" w:rsidRDefault="00E22582" w:rsidP="00DE714B">
      <w:r>
        <w:tab/>
      </w:r>
      <w:r>
        <w:tab/>
      </w:r>
      <w:r>
        <w:tab/>
        <w:t>The controlling PC must be connected to this port.</w:t>
      </w:r>
    </w:p>
    <w:p w14:paraId="0AF9FDF8" w14:textId="77777777" w:rsidR="00953EBB" w:rsidRPr="000A788D" w:rsidRDefault="00694FED" w:rsidP="00DE714B">
      <w:r>
        <w:tab/>
      </w:r>
      <w:r>
        <w:tab/>
        <w:t>Nr 2. RS232 output. DS</w:t>
      </w:r>
      <w:r w:rsidR="00953EBB" w:rsidRPr="000A788D">
        <w:t>UB</w:t>
      </w:r>
      <w:r>
        <w:t>-9, female</w:t>
      </w:r>
      <w:r w:rsidR="00953EBB" w:rsidRPr="000A788D">
        <w:t>.</w:t>
      </w:r>
    </w:p>
    <w:p w14:paraId="3390D22F" w14:textId="77777777" w:rsidR="000111E3" w:rsidRPr="000A788D" w:rsidRDefault="00694FED" w:rsidP="00DE714B">
      <w:r>
        <w:tab/>
      </w:r>
      <w:r w:rsidR="0065251A" w:rsidRPr="000A788D">
        <w:t>Analogue outputs</w:t>
      </w:r>
      <w:r w:rsidR="000111E3" w:rsidRPr="000A788D">
        <w:t>:</w:t>
      </w:r>
    </w:p>
    <w:p w14:paraId="55DC2CAA" w14:textId="413CCF9C" w:rsidR="0065251A" w:rsidRPr="000A788D" w:rsidRDefault="00694FED" w:rsidP="00DE714B">
      <w:r>
        <w:tab/>
      </w:r>
      <w:r>
        <w:tab/>
        <w:t>Nr 3-</w:t>
      </w:r>
      <w:r w:rsidR="00F34311">
        <w:t>7</w:t>
      </w:r>
      <w:r>
        <w:t xml:space="preserve">. </w:t>
      </w:r>
      <w:r w:rsidR="0065251A" w:rsidRPr="000A788D">
        <w:t>BNC</w:t>
      </w:r>
      <w:r w:rsidR="0076464C" w:rsidRPr="000A788D">
        <w:t xml:space="preserve">, 5 </w:t>
      </w:r>
      <w:proofErr w:type="spellStart"/>
      <w:r w:rsidR="0076464C" w:rsidRPr="000A788D">
        <w:t>psc</w:t>
      </w:r>
      <w:proofErr w:type="spellEnd"/>
      <w:r w:rsidR="00953EBB" w:rsidRPr="000A788D">
        <w:t xml:space="preserve">. </w:t>
      </w:r>
      <w:r w:rsidR="000111E3" w:rsidRPr="000A788D">
        <w:t xml:space="preserve">Current limited with </w:t>
      </w:r>
      <w:r w:rsidR="00D94BA8" w:rsidRPr="000A788D">
        <w:t>1 k</w:t>
      </w:r>
      <w:r w:rsidR="000111E3" w:rsidRPr="000A788D">
        <w:t xml:space="preserve"> ohm resistors.</w:t>
      </w:r>
    </w:p>
    <w:p w14:paraId="7AAA5C8E" w14:textId="77777777" w:rsidR="0065251A" w:rsidRDefault="005B0B07" w:rsidP="00DE714B">
      <w:r>
        <w:tab/>
      </w:r>
      <w:r w:rsidR="0076464C" w:rsidRPr="000A788D">
        <w:t>Reset push button</w:t>
      </w:r>
    </w:p>
    <w:p w14:paraId="74ADBBE1" w14:textId="77777777" w:rsidR="00AF2CED" w:rsidRPr="00AF2CED" w:rsidRDefault="00AF2CED" w:rsidP="00DE714B">
      <w:pPr>
        <w:pStyle w:val="Rubrik1"/>
      </w:pPr>
      <w:bookmarkStart w:id="3" w:name="_Toc8807857"/>
      <w:r w:rsidRPr="00AF2CED">
        <w:t>Software</w:t>
      </w:r>
      <w:bookmarkEnd w:id="3"/>
    </w:p>
    <w:p w14:paraId="480D902A" w14:textId="77777777" w:rsidR="00C410C2" w:rsidRPr="000A788D" w:rsidRDefault="00C410C2" w:rsidP="00DE714B">
      <w:pPr>
        <w:pStyle w:val="Rubrik2"/>
      </w:pPr>
      <w:bookmarkStart w:id="4" w:name="_Toc8807858"/>
      <w:r w:rsidRPr="000A788D">
        <w:t>Data format</w:t>
      </w:r>
      <w:bookmarkEnd w:id="4"/>
    </w:p>
    <w:p w14:paraId="4B60649D" w14:textId="77777777" w:rsidR="00C410C2" w:rsidRPr="000A788D" w:rsidRDefault="00694FED" w:rsidP="00DE714B">
      <w:r>
        <w:t>For simplicity, most command uses the same length and data format as</w:t>
      </w:r>
      <w:r w:rsidR="00C410C2" w:rsidRPr="000A788D">
        <w:t xml:space="preserve"> below. Each rectangle </w:t>
      </w:r>
      <w:r w:rsidRPr="000A788D">
        <w:t>represents</w:t>
      </w:r>
      <w:r w:rsidR="00C410C2" w:rsidRPr="000A788D">
        <w:t xml:space="preserve"> one </w:t>
      </w:r>
      <w:proofErr w:type="gramStart"/>
      <w:r w:rsidR="00C410C2" w:rsidRPr="000A788D">
        <w:t>8 bit</w:t>
      </w:r>
      <w:proofErr w:type="gramEnd"/>
      <w:r w:rsidR="00C410C2" w:rsidRPr="000A788D">
        <w:t xml:space="preserve"> byte.</w:t>
      </w:r>
    </w:p>
    <w:tbl>
      <w:tblPr>
        <w:tblStyle w:val="Tabellrutnt"/>
        <w:tblpPr w:leftFromText="141" w:rightFromText="141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708"/>
        <w:gridCol w:w="1560"/>
        <w:gridCol w:w="992"/>
        <w:gridCol w:w="1134"/>
        <w:gridCol w:w="992"/>
        <w:gridCol w:w="992"/>
      </w:tblGrid>
      <w:tr w:rsidR="003409F4" w:rsidRPr="000A788D" w14:paraId="055D05A1" w14:textId="77777777" w:rsidTr="003409F4">
        <w:tc>
          <w:tcPr>
            <w:tcW w:w="1101" w:type="dxa"/>
          </w:tcPr>
          <w:p w14:paraId="4C00AE35" w14:textId="77777777" w:rsidR="003409F4" w:rsidRPr="000A788D" w:rsidRDefault="003409F4" w:rsidP="00DE714B">
            <w:r>
              <w:t>Byte nr:</w:t>
            </w:r>
          </w:p>
        </w:tc>
        <w:tc>
          <w:tcPr>
            <w:tcW w:w="708" w:type="dxa"/>
          </w:tcPr>
          <w:p w14:paraId="5127F28E" w14:textId="77777777" w:rsidR="003409F4" w:rsidRPr="000A788D" w:rsidRDefault="003409F4" w:rsidP="00DE714B">
            <w:r>
              <w:t>0</w:t>
            </w:r>
          </w:p>
        </w:tc>
        <w:tc>
          <w:tcPr>
            <w:tcW w:w="1560" w:type="dxa"/>
          </w:tcPr>
          <w:p w14:paraId="0491207C" w14:textId="77777777" w:rsidR="003409F4" w:rsidRPr="000A788D" w:rsidRDefault="003409F4" w:rsidP="00DE714B">
            <w:r>
              <w:t>1</w:t>
            </w:r>
          </w:p>
        </w:tc>
        <w:tc>
          <w:tcPr>
            <w:tcW w:w="992" w:type="dxa"/>
          </w:tcPr>
          <w:p w14:paraId="4E97E1EE" w14:textId="77777777" w:rsidR="003409F4" w:rsidRPr="000A788D" w:rsidRDefault="003409F4" w:rsidP="00DE714B">
            <w:r>
              <w:t>2</w:t>
            </w:r>
          </w:p>
        </w:tc>
        <w:tc>
          <w:tcPr>
            <w:tcW w:w="1134" w:type="dxa"/>
          </w:tcPr>
          <w:p w14:paraId="33C339BC" w14:textId="77777777" w:rsidR="003409F4" w:rsidRPr="000A788D" w:rsidRDefault="003409F4" w:rsidP="00DE714B">
            <w:r>
              <w:t>3</w:t>
            </w:r>
          </w:p>
        </w:tc>
        <w:tc>
          <w:tcPr>
            <w:tcW w:w="992" w:type="dxa"/>
          </w:tcPr>
          <w:p w14:paraId="638AA5B4" w14:textId="77777777" w:rsidR="003409F4" w:rsidRPr="000A788D" w:rsidRDefault="003409F4" w:rsidP="00DE714B">
            <w:r>
              <w:t>4</w:t>
            </w:r>
          </w:p>
        </w:tc>
        <w:tc>
          <w:tcPr>
            <w:tcW w:w="992" w:type="dxa"/>
          </w:tcPr>
          <w:p w14:paraId="5903E45F" w14:textId="77777777" w:rsidR="003409F4" w:rsidRPr="000A788D" w:rsidRDefault="003409F4" w:rsidP="00DE714B">
            <w:r>
              <w:t>5</w:t>
            </w:r>
          </w:p>
        </w:tc>
      </w:tr>
      <w:tr w:rsidR="003409F4" w:rsidRPr="000A788D" w14:paraId="3696D570" w14:textId="77777777" w:rsidTr="003409F4">
        <w:tc>
          <w:tcPr>
            <w:tcW w:w="1101" w:type="dxa"/>
          </w:tcPr>
          <w:p w14:paraId="5CADA14B" w14:textId="77777777" w:rsidR="003409F4" w:rsidRPr="000A788D" w:rsidRDefault="003409F4" w:rsidP="00DE714B">
            <w:r>
              <w:t>Purpose:</w:t>
            </w:r>
          </w:p>
        </w:tc>
        <w:tc>
          <w:tcPr>
            <w:tcW w:w="708" w:type="dxa"/>
          </w:tcPr>
          <w:p w14:paraId="0C118FBE" w14:textId="77777777" w:rsidR="003409F4" w:rsidRPr="000A788D" w:rsidRDefault="003409F4" w:rsidP="00DE714B">
            <w:r w:rsidRPr="000A788D">
              <w:t>Start</w:t>
            </w:r>
          </w:p>
        </w:tc>
        <w:tc>
          <w:tcPr>
            <w:tcW w:w="1560" w:type="dxa"/>
          </w:tcPr>
          <w:p w14:paraId="18C4292B" w14:textId="77777777" w:rsidR="003409F4" w:rsidRPr="000A788D" w:rsidRDefault="003409F4" w:rsidP="00DE714B">
            <w:proofErr w:type="spellStart"/>
            <w:r w:rsidRPr="000A788D">
              <w:t>Command</w:t>
            </w:r>
            <w:r>
              <w:t>n</w:t>
            </w:r>
            <w:proofErr w:type="spellEnd"/>
            <w:r>
              <w:t xml:space="preserve"> nr</w:t>
            </w:r>
          </w:p>
        </w:tc>
        <w:tc>
          <w:tcPr>
            <w:tcW w:w="992" w:type="dxa"/>
          </w:tcPr>
          <w:p w14:paraId="386C127D" w14:textId="77777777" w:rsidR="003409F4" w:rsidRPr="000A788D" w:rsidRDefault="003409F4" w:rsidP="00DE714B">
            <w:r w:rsidRPr="000A788D">
              <w:t>Param 1</w:t>
            </w:r>
          </w:p>
        </w:tc>
        <w:tc>
          <w:tcPr>
            <w:tcW w:w="1134" w:type="dxa"/>
          </w:tcPr>
          <w:p w14:paraId="250E2445" w14:textId="77777777" w:rsidR="003409F4" w:rsidRPr="000A788D" w:rsidRDefault="003409F4" w:rsidP="00DE714B">
            <w:r w:rsidRPr="000A788D">
              <w:t>Param 2</w:t>
            </w:r>
          </w:p>
        </w:tc>
        <w:tc>
          <w:tcPr>
            <w:tcW w:w="992" w:type="dxa"/>
          </w:tcPr>
          <w:p w14:paraId="2A924342" w14:textId="77777777" w:rsidR="003409F4" w:rsidRPr="000A788D" w:rsidRDefault="003409F4" w:rsidP="00DE714B">
            <w:r w:rsidRPr="000A788D">
              <w:t>Param 3</w:t>
            </w:r>
          </w:p>
        </w:tc>
        <w:tc>
          <w:tcPr>
            <w:tcW w:w="992" w:type="dxa"/>
          </w:tcPr>
          <w:p w14:paraId="482B0CCC" w14:textId="77777777" w:rsidR="003409F4" w:rsidRPr="000A788D" w:rsidRDefault="003409F4" w:rsidP="00DE714B">
            <w:r w:rsidRPr="000A788D">
              <w:t>Param 4</w:t>
            </w:r>
          </w:p>
        </w:tc>
      </w:tr>
    </w:tbl>
    <w:p w14:paraId="5386EFAB" w14:textId="77777777" w:rsidR="00616711" w:rsidRDefault="00616711" w:rsidP="00DE714B">
      <w:r w:rsidRPr="000A788D">
        <w:br w:type="textWrapping" w:clear="all"/>
        <w:t xml:space="preserve">Start character = </w:t>
      </w:r>
      <w:r w:rsidR="00694FED">
        <w:t>‘S’</w:t>
      </w:r>
      <w:r w:rsidRPr="000A788D">
        <w:t>.</w:t>
      </w:r>
      <w:r w:rsidR="00694FED">
        <w:t xml:space="preserve"> In case of failure in the data transmission there is a command time-out of 500 </w:t>
      </w:r>
      <w:proofErr w:type="spellStart"/>
      <w:r w:rsidR="00694FED">
        <w:t>ms</w:t>
      </w:r>
      <w:proofErr w:type="spellEnd"/>
      <w:r w:rsidR="00694FED">
        <w:t xml:space="preserve"> after the command handler is reset.</w:t>
      </w:r>
    </w:p>
    <w:p w14:paraId="7AA565FC" w14:textId="77777777" w:rsidR="008E6592" w:rsidRPr="000A788D" w:rsidRDefault="008E6592" w:rsidP="00DE714B">
      <w:r>
        <w:t>Baud rate is 1200. There is no hardware handshaking.</w:t>
      </w:r>
    </w:p>
    <w:p w14:paraId="36465FD8" w14:textId="17ACBF2A" w:rsidR="00CA6A7E" w:rsidRPr="003409F4" w:rsidRDefault="00CA6A7E" w:rsidP="00DE714B">
      <w:pPr>
        <w:rPr>
          <w:sz w:val="28"/>
          <w:szCs w:val="28"/>
        </w:rPr>
      </w:pPr>
      <w:r w:rsidRPr="003409F4">
        <w:br w:type="page"/>
      </w:r>
    </w:p>
    <w:p w14:paraId="44D7BF81" w14:textId="77777777" w:rsidR="0065251A" w:rsidRPr="000A788D" w:rsidRDefault="0065251A" w:rsidP="00DE714B">
      <w:pPr>
        <w:pStyle w:val="Rubrik2"/>
      </w:pPr>
      <w:bookmarkStart w:id="5" w:name="_Toc8807859"/>
      <w:r w:rsidRPr="000A788D">
        <w:lastRenderedPageBreak/>
        <w:t>Commands</w:t>
      </w:r>
      <w:bookmarkEnd w:id="5"/>
    </w:p>
    <w:p w14:paraId="23DA9021" w14:textId="77777777" w:rsidR="0065251A" w:rsidRPr="000A788D" w:rsidRDefault="00953EBB" w:rsidP="00DE714B">
      <w:r w:rsidRPr="000A788D">
        <w:t>Command in</w:t>
      </w:r>
      <w:r w:rsidR="0065251A" w:rsidRPr="000A788D">
        <w:t xml:space="preserve">put </w:t>
      </w:r>
      <w:r w:rsidR="005B0B07">
        <w:t>must be done on connector 1.</w:t>
      </w:r>
    </w:p>
    <w:p w14:paraId="12D81AC8" w14:textId="77777777" w:rsidR="00953EBB" w:rsidRPr="00DE714B" w:rsidRDefault="00953EBB" w:rsidP="00DE714B">
      <w:r w:rsidRPr="00DE714B">
        <w:t xml:space="preserve">Output can be on any of the analog or digital </w:t>
      </w:r>
      <w:r w:rsidR="008E6592" w:rsidRPr="00DE714B">
        <w:t>outputs</w:t>
      </w:r>
      <w:r w:rsidRPr="00DE714B">
        <w:t>. Sending a level on a digital output will have no effect.</w:t>
      </w:r>
    </w:p>
    <w:p w14:paraId="07882780" w14:textId="77777777" w:rsidR="00CA6A7E" w:rsidRPr="000A788D" w:rsidRDefault="00CA6A7E" w:rsidP="00DE714B">
      <w:r>
        <w:t xml:space="preserve">Note: Unused parameters must always be filled up with zeroes as the command handler always expects </w:t>
      </w:r>
      <w:r w:rsidR="003409F4">
        <w:t>4</w:t>
      </w:r>
      <w:r>
        <w:t xml:space="preserve"> parameters.</w:t>
      </w:r>
    </w:p>
    <w:p w14:paraId="0D601FDC" w14:textId="77777777" w:rsidR="002D26F1" w:rsidRDefault="003D0B98" w:rsidP="00DE714B">
      <w:r w:rsidRPr="000A788D">
        <w:t xml:space="preserve">Parameters for command 01-03 are all </w:t>
      </w:r>
      <w:r w:rsidR="002D26F1" w:rsidRPr="000A788D">
        <w:t xml:space="preserve">8 bits </w:t>
      </w:r>
      <w:r w:rsidRPr="000A788D">
        <w:t>integers.</w:t>
      </w:r>
    </w:p>
    <w:p w14:paraId="3BB303E7" w14:textId="77777777" w:rsidR="00620750" w:rsidRPr="00DE714B" w:rsidRDefault="00620750" w:rsidP="00DE714B">
      <w:pPr>
        <w:pStyle w:val="Rubrik3"/>
      </w:pPr>
      <w:bookmarkStart w:id="6" w:name="_Toc8807860"/>
      <w:r w:rsidRPr="00DE714B">
        <w:t>Command time-out</w:t>
      </w:r>
      <w:bookmarkEnd w:id="6"/>
    </w:p>
    <w:p w14:paraId="5DA98B9C" w14:textId="77777777" w:rsidR="00620750" w:rsidRPr="000A788D" w:rsidRDefault="00620750" w:rsidP="00DE714B">
      <w:r>
        <w:t>In case of failure there is a time-out of 2 seconds for commands.</w:t>
      </w:r>
    </w:p>
    <w:p w14:paraId="4C5DBF94" w14:textId="77777777" w:rsidR="00E23A13" w:rsidRPr="000A788D" w:rsidRDefault="00E23A13" w:rsidP="00DE714B">
      <w:pPr>
        <w:pStyle w:val="Rubrik3"/>
      </w:pPr>
      <w:bookmarkStart w:id="7" w:name="_Toc8807861"/>
      <w:r>
        <w:t>Digital Trigger</w:t>
      </w:r>
      <w:bookmarkEnd w:id="7"/>
    </w:p>
    <w:p w14:paraId="438B7DC9" w14:textId="3AE136DF" w:rsidR="00E23A13" w:rsidRDefault="00E23A13" w:rsidP="00DE714B">
      <w:r>
        <w:t>This</w:t>
      </w:r>
      <w:r w:rsidRPr="000A788D">
        <w:t xml:space="preserve"> command will </w:t>
      </w:r>
      <w:r>
        <w:t>send out one byte to one of the digital outputs. The time from receiving the command to sending out the trigger is set by the parameters.</w:t>
      </w:r>
      <w:r w:rsidR="00C4607D">
        <w:t xml:space="preserve"> If Time is 0 the byte will be sent </w:t>
      </w:r>
      <w:proofErr w:type="spellStart"/>
      <w:r w:rsidR="00C4607D">
        <w:t>imediatelty</w:t>
      </w:r>
      <w:proofErr w:type="spellEnd"/>
      <w:r w:rsidR="00C4607D">
        <w:t>.</w:t>
      </w:r>
    </w:p>
    <w:p w14:paraId="59656CDF" w14:textId="77777777" w:rsidR="00E23A13" w:rsidRDefault="00E23A13" w:rsidP="00DE714B">
      <w:r>
        <w:t>Format:</w:t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1639"/>
        <w:gridCol w:w="1446"/>
        <w:gridCol w:w="1106"/>
        <w:gridCol w:w="1446"/>
        <w:gridCol w:w="2551"/>
        <w:gridCol w:w="1134"/>
      </w:tblGrid>
      <w:tr w:rsidR="00E23A13" w:rsidRPr="00C21094" w14:paraId="5BB1322C" w14:textId="77777777" w:rsidTr="003B2A43">
        <w:tc>
          <w:tcPr>
            <w:tcW w:w="1639" w:type="dxa"/>
          </w:tcPr>
          <w:p w14:paraId="230E9396" w14:textId="77777777" w:rsidR="00E23A13" w:rsidRDefault="00E23A13" w:rsidP="00DE714B">
            <w:r>
              <w:t>Byte 0</w:t>
            </w:r>
          </w:p>
        </w:tc>
        <w:tc>
          <w:tcPr>
            <w:tcW w:w="1446" w:type="dxa"/>
          </w:tcPr>
          <w:p w14:paraId="01409C8A" w14:textId="77777777" w:rsidR="00E23A13" w:rsidRDefault="00E23A13" w:rsidP="00DE714B">
            <w:r>
              <w:t>Byte 1</w:t>
            </w:r>
          </w:p>
        </w:tc>
        <w:tc>
          <w:tcPr>
            <w:tcW w:w="1106" w:type="dxa"/>
          </w:tcPr>
          <w:p w14:paraId="26C212B5" w14:textId="77777777" w:rsidR="00E23A13" w:rsidRDefault="00E23A13" w:rsidP="00DE714B">
            <w:r>
              <w:t>Byte 2</w:t>
            </w:r>
          </w:p>
        </w:tc>
        <w:tc>
          <w:tcPr>
            <w:tcW w:w="1446" w:type="dxa"/>
          </w:tcPr>
          <w:p w14:paraId="7E54628C" w14:textId="77777777" w:rsidR="00E23A13" w:rsidRDefault="00E23A13" w:rsidP="00DE714B">
            <w:r>
              <w:t>Byte 3</w:t>
            </w:r>
          </w:p>
        </w:tc>
        <w:tc>
          <w:tcPr>
            <w:tcW w:w="2551" w:type="dxa"/>
          </w:tcPr>
          <w:p w14:paraId="0655946E" w14:textId="77777777" w:rsidR="00E23A13" w:rsidRDefault="00E23A13" w:rsidP="00DE714B">
            <w:r>
              <w:t>Byte 4</w:t>
            </w:r>
          </w:p>
        </w:tc>
        <w:tc>
          <w:tcPr>
            <w:tcW w:w="1134" w:type="dxa"/>
          </w:tcPr>
          <w:p w14:paraId="1C2BE9B3" w14:textId="77777777" w:rsidR="00E23A13" w:rsidRDefault="00E23A13" w:rsidP="00DE714B">
            <w:r>
              <w:t>Byte 5</w:t>
            </w:r>
          </w:p>
        </w:tc>
      </w:tr>
      <w:tr w:rsidR="00E23A13" w:rsidRPr="00C21094" w14:paraId="1124FC5A" w14:textId="77777777" w:rsidTr="003B2A43">
        <w:tc>
          <w:tcPr>
            <w:tcW w:w="1639" w:type="dxa"/>
          </w:tcPr>
          <w:p w14:paraId="37DE9A07" w14:textId="77777777" w:rsidR="00E23A13" w:rsidRPr="000A788D" w:rsidRDefault="00E23A13" w:rsidP="00DE714B">
            <w:r>
              <w:t>Start character</w:t>
            </w:r>
          </w:p>
        </w:tc>
        <w:tc>
          <w:tcPr>
            <w:tcW w:w="1446" w:type="dxa"/>
          </w:tcPr>
          <w:p w14:paraId="71C7C26D" w14:textId="77777777" w:rsidR="00E23A13" w:rsidRPr="000A788D" w:rsidRDefault="00E23A13" w:rsidP="00DE714B">
            <w:r>
              <w:t>Param 1</w:t>
            </w:r>
          </w:p>
        </w:tc>
        <w:tc>
          <w:tcPr>
            <w:tcW w:w="1106" w:type="dxa"/>
          </w:tcPr>
          <w:p w14:paraId="177ABF2B" w14:textId="77777777" w:rsidR="00E23A13" w:rsidRPr="000A788D" w:rsidRDefault="00E23A13" w:rsidP="00DE714B">
            <w:r>
              <w:t>Param 2</w:t>
            </w:r>
          </w:p>
        </w:tc>
        <w:tc>
          <w:tcPr>
            <w:tcW w:w="1446" w:type="dxa"/>
          </w:tcPr>
          <w:p w14:paraId="5B0499EE" w14:textId="77777777" w:rsidR="00E23A13" w:rsidRPr="000A788D" w:rsidRDefault="00E23A13" w:rsidP="00DE714B">
            <w:r>
              <w:t>Param 3</w:t>
            </w:r>
          </w:p>
        </w:tc>
        <w:tc>
          <w:tcPr>
            <w:tcW w:w="2551" w:type="dxa"/>
          </w:tcPr>
          <w:p w14:paraId="5A9219F9" w14:textId="77777777" w:rsidR="00E23A13" w:rsidRDefault="00E23A13" w:rsidP="00DE714B">
            <w:r>
              <w:t>Param 4</w:t>
            </w:r>
          </w:p>
        </w:tc>
        <w:tc>
          <w:tcPr>
            <w:tcW w:w="1134" w:type="dxa"/>
          </w:tcPr>
          <w:p w14:paraId="31FB4F7B" w14:textId="77777777" w:rsidR="00E23A13" w:rsidRDefault="00E23A13" w:rsidP="00DE714B">
            <w:r>
              <w:t>Param 5</w:t>
            </w:r>
          </w:p>
        </w:tc>
      </w:tr>
      <w:tr w:rsidR="00E23A13" w:rsidRPr="00C21094" w14:paraId="56387E55" w14:textId="77777777" w:rsidTr="003B2A43">
        <w:tc>
          <w:tcPr>
            <w:tcW w:w="1639" w:type="dxa"/>
          </w:tcPr>
          <w:p w14:paraId="52F1B3EE" w14:textId="77777777" w:rsidR="00E23A13" w:rsidRPr="000A788D" w:rsidRDefault="00E23A13" w:rsidP="00DE714B"/>
        </w:tc>
        <w:tc>
          <w:tcPr>
            <w:tcW w:w="1446" w:type="dxa"/>
          </w:tcPr>
          <w:p w14:paraId="1D9083E2" w14:textId="77777777" w:rsidR="00E23A13" w:rsidRPr="000A788D" w:rsidRDefault="00E23A13" w:rsidP="00DE714B">
            <w:r>
              <w:t>Command nr</w:t>
            </w:r>
          </w:p>
        </w:tc>
        <w:tc>
          <w:tcPr>
            <w:tcW w:w="1106" w:type="dxa"/>
          </w:tcPr>
          <w:p w14:paraId="4C204773" w14:textId="77777777" w:rsidR="00E23A13" w:rsidRPr="000A788D" w:rsidRDefault="00E23A13" w:rsidP="00DE714B">
            <w:r>
              <w:t>Output</w:t>
            </w:r>
          </w:p>
        </w:tc>
        <w:tc>
          <w:tcPr>
            <w:tcW w:w="1446" w:type="dxa"/>
          </w:tcPr>
          <w:p w14:paraId="0D61D229" w14:textId="77777777" w:rsidR="00E23A13" w:rsidRPr="000A788D" w:rsidRDefault="00E23A13" w:rsidP="00DE714B">
            <w:r>
              <w:t>Byte to send</w:t>
            </w:r>
          </w:p>
        </w:tc>
        <w:tc>
          <w:tcPr>
            <w:tcW w:w="2551" w:type="dxa"/>
          </w:tcPr>
          <w:p w14:paraId="7CC81807" w14:textId="77777777" w:rsidR="00E23A13" w:rsidRDefault="00E23A13" w:rsidP="00DE714B">
            <w:r>
              <w:t>X = Time MSB.</w:t>
            </w:r>
          </w:p>
          <w:p w14:paraId="234EBA08" w14:textId="77777777" w:rsidR="00E23A13" w:rsidRDefault="00E23A13" w:rsidP="00DE714B">
            <w:r>
              <w:t xml:space="preserve">Time = X * 10 </w:t>
            </w:r>
            <w:proofErr w:type="spellStart"/>
            <w:r>
              <w:t>ms</w:t>
            </w:r>
            <w:proofErr w:type="spellEnd"/>
            <w:r w:rsidRPr="000A788D">
              <w:t>)</w:t>
            </w:r>
            <w:r>
              <w:t>.</w:t>
            </w:r>
          </w:p>
          <w:p w14:paraId="1E43978E" w14:textId="77777777" w:rsidR="00E23A13" w:rsidRPr="000A788D" w:rsidRDefault="00E23A13" w:rsidP="00DE714B">
            <w:r>
              <w:t xml:space="preserve">X is 16 bits </w:t>
            </w:r>
            <w:proofErr w:type="spellStart"/>
            <w:r>
              <w:t>splitted</w:t>
            </w:r>
            <w:proofErr w:type="spellEnd"/>
            <w:r>
              <w:t xml:space="preserve"> on parameter 4 and 5.</w:t>
            </w:r>
          </w:p>
        </w:tc>
        <w:tc>
          <w:tcPr>
            <w:tcW w:w="1134" w:type="dxa"/>
          </w:tcPr>
          <w:p w14:paraId="2219E37A" w14:textId="77777777" w:rsidR="00E23A13" w:rsidRPr="000A788D" w:rsidRDefault="00E23A13" w:rsidP="00DE714B">
            <w:r>
              <w:t>X = Time LSB</w:t>
            </w:r>
          </w:p>
        </w:tc>
      </w:tr>
      <w:tr w:rsidR="00620750" w:rsidRPr="00C21094" w14:paraId="331395F4" w14:textId="77777777" w:rsidTr="002A464A">
        <w:tc>
          <w:tcPr>
            <w:tcW w:w="1639" w:type="dxa"/>
          </w:tcPr>
          <w:p w14:paraId="505379DD" w14:textId="77777777" w:rsidR="00620750" w:rsidRPr="000A788D" w:rsidRDefault="00620750" w:rsidP="00DE714B">
            <w:r>
              <w:t>‘S’</w:t>
            </w:r>
          </w:p>
        </w:tc>
        <w:tc>
          <w:tcPr>
            <w:tcW w:w="1446" w:type="dxa"/>
          </w:tcPr>
          <w:p w14:paraId="2D76FE36" w14:textId="77777777" w:rsidR="00620750" w:rsidRPr="000A788D" w:rsidRDefault="00620750" w:rsidP="00DE714B">
            <w:r>
              <w:t>1</w:t>
            </w:r>
          </w:p>
        </w:tc>
        <w:tc>
          <w:tcPr>
            <w:tcW w:w="1106" w:type="dxa"/>
          </w:tcPr>
          <w:p w14:paraId="490318CF" w14:textId="77777777" w:rsidR="00620750" w:rsidRPr="000A788D" w:rsidRDefault="00620750" w:rsidP="00DE714B">
            <w:r>
              <w:t>3-7</w:t>
            </w:r>
          </w:p>
        </w:tc>
        <w:tc>
          <w:tcPr>
            <w:tcW w:w="1446" w:type="dxa"/>
          </w:tcPr>
          <w:p w14:paraId="16DBAA13" w14:textId="77777777" w:rsidR="00620750" w:rsidRPr="000A788D" w:rsidRDefault="00620750" w:rsidP="00DE714B">
            <w:r>
              <w:t xml:space="preserve">0-255 </w:t>
            </w:r>
            <w:r>
              <w:rPr>
                <w:vertAlign w:val="superscript"/>
              </w:rPr>
              <w:t>1)</w:t>
            </w:r>
          </w:p>
        </w:tc>
        <w:tc>
          <w:tcPr>
            <w:tcW w:w="3685" w:type="dxa"/>
            <w:gridSpan w:val="2"/>
          </w:tcPr>
          <w:p w14:paraId="04184B76" w14:textId="22FD0BFD" w:rsidR="00620750" w:rsidRPr="000A788D" w:rsidRDefault="00620750" w:rsidP="00DE714B">
            <w:r>
              <w:t>Param 4 &amp; 5 = 0-65535</w:t>
            </w:r>
          </w:p>
        </w:tc>
      </w:tr>
    </w:tbl>
    <w:p w14:paraId="116C924D" w14:textId="2F5854DE" w:rsidR="00C5207F" w:rsidRPr="000D0D74" w:rsidRDefault="00C5207F" w:rsidP="00DE714B">
      <w:r>
        <w:rPr>
          <w:vertAlign w:val="superscript"/>
        </w:rPr>
        <w:t>1</w:t>
      </w:r>
      <w:r w:rsidRPr="00C5207F">
        <w:rPr>
          <w:vertAlign w:val="superscript"/>
        </w:rPr>
        <w:t>)</w:t>
      </w:r>
      <w:r>
        <w:t xml:space="preserve"> </w:t>
      </w:r>
      <w:r w:rsidR="00FA60DE">
        <w:t>To send a character for example ‘A’ just transfer the character ‘A’ since that is the same as sending the ASCII code of ‘A’ which is 65 (dec) or 41 (hex).</w:t>
      </w:r>
    </w:p>
    <w:p w14:paraId="0D355397" w14:textId="77777777" w:rsidR="00E23A13" w:rsidRPr="00C5207F" w:rsidRDefault="00E23A13" w:rsidP="00DE714B">
      <w:pPr>
        <w:pStyle w:val="Rubrik3"/>
      </w:pPr>
      <w:bookmarkStart w:id="8" w:name="_Toc8807862"/>
      <w:r w:rsidRPr="00C5207F">
        <w:t>Analogue Trigger</w:t>
      </w:r>
      <w:bookmarkEnd w:id="8"/>
    </w:p>
    <w:p w14:paraId="51D4837F" w14:textId="1C5CC066" w:rsidR="00E23A13" w:rsidRDefault="00E23A13" w:rsidP="00DE714B">
      <w:r>
        <w:t>This</w:t>
      </w:r>
      <w:r w:rsidRPr="000A788D">
        <w:t xml:space="preserve"> command will </w:t>
      </w:r>
      <w:r>
        <w:t xml:space="preserve">send out an analogue trigger signal to one of </w:t>
      </w:r>
      <w:r w:rsidR="0071277F">
        <w:t xml:space="preserve">the </w:t>
      </w:r>
      <w:r w:rsidR="00E62EFB">
        <w:t>analogue</w:t>
      </w:r>
      <w:r>
        <w:t xml:space="preserve"> outputs. The trigger will be active from receiving the command until the time set by the parameters.</w:t>
      </w:r>
      <w:r w:rsidR="0060013E">
        <w:t xml:space="preserve"> </w:t>
      </w:r>
      <w:proofErr w:type="gramStart"/>
      <w:r w:rsidR="0060013E">
        <w:t>I.e.</w:t>
      </w:r>
      <w:proofErr w:type="gramEnd"/>
      <w:r w:rsidR="0060013E">
        <w:t xml:space="preserve"> Time sets the pulse width.</w:t>
      </w:r>
    </w:p>
    <w:p w14:paraId="60C58F74" w14:textId="77777777" w:rsidR="00E23A13" w:rsidRDefault="00E23A13" w:rsidP="00DE714B">
      <w:r>
        <w:t>Format:</w:t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1639"/>
        <w:gridCol w:w="1446"/>
        <w:gridCol w:w="1106"/>
        <w:gridCol w:w="1729"/>
        <w:gridCol w:w="2552"/>
        <w:gridCol w:w="1134"/>
      </w:tblGrid>
      <w:tr w:rsidR="000D0D74" w:rsidRPr="00C21094" w14:paraId="37D6E4D8" w14:textId="77777777" w:rsidTr="003B2A43">
        <w:tc>
          <w:tcPr>
            <w:tcW w:w="1639" w:type="dxa"/>
          </w:tcPr>
          <w:p w14:paraId="161D39B3" w14:textId="77777777" w:rsidR="00E62EFB" w:rsidRDefault="00E62EFB" w:rsidP="00DE714B">
            <w:r>
              <w:t>Byte 0</w:t>
            </w:r>
          </w:p>
        </w:tc>
        <w:tc>
          <w:tcPr>
            <w:tcW w:w="1446" w:type="dxa"/>
          </w:tcPr>
          <w:p w14:paraId="7A3B325C" w14:textId="77777777" w:rsidR="00E62EFB" w:rsidRDefault="00E62EFB" w:rsidP="00DE714B">
            <w:r>
              <w:t>Byte 1</w:t>
            </w:r>
          </w:p>
        </w:tc>
        <w:tc>
          <w:tcPr>
            <w:tcW w:w="1106" w:type="dxa"/>
          </w:tcPr>
          <w:p w14:paraId="4C07E550" w14:textId="77777777" w:rsidR="00E62EFB" w:rsidRDefault="00E62EFB" w:rsidP="00DE714B">
            <w:r>
              <w:t>Byte 2</w:t>
            </w:r>
          </w:p>
        </w:tc>
        <w:tc>
          <w:tcPr>
            <w:tcW w:w="1729" w:type="dxa"/>
          </w:tcPr>
          <w:p w14:paraId="65F50B7F" w14:textId="77777777" w:rsidR="00E62EFB" w:rsidRDefault="00E62EFB" w:rsidP="00DE714B">
            <w:r>
              <w:t>Byte 3</w:t>
            </w:r>
          </w:p>
        </w:tc>
        <w:tc>
          <w:tcPr>
            <w:tcW w:w="2552" w:type="dxa"/>
          </w:tcPr>
          <w:p w14:paraId="04C6F463" w14:textId="77777777" w:rsidR="00E62EFB" w:rsidRDefault="00E62EFB" w:rsidP="00DE714B">
            <w:r>
              <w:t>Byte 4</w:t>
            </w:r>
          </w:p>
        </w:tc>
        <w:tc>
          <w:tcPr>
            <w:tcW w:w="1134" w:type="dxa"/>
          </w:tcPr>
          <w:p w14:paraId="5F9A26FF" w14:textId="77777777" w:rsidR="00E62EFB" w:rsidRDefault="00E62EFB" w:rsidP="00DE714B">
            <w:r>
              <w:t>Byte 5</w:t>
            </w:r>
          </w:p>
        </w:tc>
      </w:tr>
      <w:tr w:rsidR="00E62EFB" w:rsidRPr="00C21094" w14:paraId="706C7DE0" w14:textId="77777777" w:rsidTr="003B2A43">
        <w:tc>
          <w:tcPr>
            <w:tcW w:w="1639" w:type="dxa"/>
          </w:tcPr>
          <w:p w14:paraId="4A161500" w14:textId="77777777" w:rsidR="00E62EFB" w:rsidRPr="000A788D" w:rsidRDefault="00E62EFB" w:rsidP="00DE714B">
            <w:r>
              <w:t>Start character</w:t>
            </w:r>
          </w:p>
        </w:tc>
        <w:tc>
          <w:tcPr>
            <w:tcW w:w="1446" w:type="dxa"/>
          </w:tcPr>
          <w:p w14:paraId="4C30755E" w14:textId="77777777" w:rsidR="00E62EFB" w:rsidRPr="000A788D" w:rsidRDefault="00E62EFB" w:rsidP="00DE714B">
            <w:r>
              <w:t>Param 1</w:t>
            </w:r>
          </w:p>
        </w:tc>
        <w:tc>
          <w:tcPr>
            <w:tcW w:w="1106" w:type="dxa"/>
          </w:tcPr>
          <w:p w14:paraId="7A138537" w14:textId="77777777" w:rsidR="00E62EFB" w:rsidRPr="000A788D" w:rsidRDefault="00E62EFB" w:rsidP="00DE714B">
            <w:r>
              <w:t>Param 2</w:t>
            </w:r>
          </w:p>
        </w:tc>
        <w:tc>
          <w:tcPr>
            <w:tcW w:w="1729" w:type="dxa"/>
          </w:tcPr>
          <w:p w14:paraId="59EA88AA" w14:textId="77777777" w:rsidR="00E62EFB" w:rsidRPr="000A788D" w:rsidRDefault="00E62EFB" w:rsidP="00DE714B">
            <w:r>
              <w:t>Param 3</w:t>
            </w:r>
          </w:p>
        </w:tc>
        <w:tc>
          <w:tcPr>
            <w:tcW w:w="2552" w:type="dxa"/>
          </w:tcPr>
          <w:p w14:paraId="1589BB00" w14:textId="77777777" w:rsidR="00E62EFB" w:rsidRDefault="00E62EFB" w:rsidP="00DE714B">
            <w:r>
              <w:t>Param 4</w:t>
            </w:r>
          </w:p>
        </w:tc>
        <w:tc>
          <w:tcPr>
            <w:tcW w:w="1134" w:type="dxa"/>
          </w:tcPr>
          <w:p w14:paraId="5FD7AF49" w14:textId="77777777" w:rsidR="00E62EFB" w:rsidRDefault="00E62EFB" w:rsidP="00DE714B">
            <w:r>
              <w:t>Param 5</w:t>
            </w:r>
          </w:p>
        </w:tc>
      </w:tr>
      <w:tr w:rsidR="00E62EFB" w:rsidRPr="00C21094" w14:paraId="59DCBE36" w14:textId="77777777" w:rsidTr="003B2A43">
        <w:tc>
          <w:tcPr>
            <w:tcW w:w="1639" w:type="dxa"/>
          </w:tcPr>
          <w:p w14:paraId="0D25EBF8" w14:textId="77777777" w:rsidR="00E62EFB" w:rsidRPr="000A788D" w:rsidRDefault="00E62EFB" w:rsidP="00DE714B"/>
        </w:tc>
        <w:tc>
          <w:tcPr>
            <w:tcW w:w="1446" w:type="dxa"/>
          </w:tcPr>
          <w:p w14:paraId="02DA4AA9" w14:textId="77777777" w:rsidR="00E62EFB" w:rsidRPr="000A788D" w:rsidRDefault="00E62EFB" w:rsidP="00DE714B">
            <w:r>
              <w:t>Command nr</w:t>
            </w:r>
          </w:p>
        </w:tc>
        <w:tc>
          <w:tcPr>
            <w:tcW w:w="1106" w:type="dxa"/>
          </w:tcPr>
          <w:p w14:paraId="0B6EE667" w14:textId="77777777" w:rsidR="00E62EFB" w:rsidRPr="000A788D" w:rsidRDefault="00E62EFB" w:rsidP="00DE714B">
            <w:r>
              <w:t>Output</w:t>
            </w:r>
          </w:p>
        </w:tc>
        <w:tc>
          <w:tcPr>
            <w:tcW w:w="1729" w:type="dxa"/>
          </w:tcPr>
          <w:p w14:paraId="3889A8F4" w14:textId="77777777" w:rsidR="00E62EFB" w:rsidRPr="000A788D" w:rsidRDefault="00E62EFB" w:rsidP="00DE714B">
            <w:r>
              <w:t>Output level.</w:t>
            </w:r>
            <w:r>
              <w:br/>
              <w:t>Output voltage = value/10</w:t>
            </w:r>
          </w:p>
        </w:tc>
        <w:tc>
          <w:tcPr>
            <w:tcW w:w="2552" w:type="dxa"/>
          </w:tcPr>
          <w:p w14:paraId="14237792" w14:textId="77777777" w:rsidR="00E62EFB" w:rsidRDefault="00E62EFB" w:rsidP="00DE714B">
            <w:r>
              <w:t>X = Time MSB.</w:t>
            </w:r>
          </w:p>
          <w:p w14:paraId="2FAEC58D" w14:textId="77777777" w:rsidR="00E62EFB" w:rsidRDefault="00E62EFB" w:rsidP="00DE714B">
            <w:r>
              <w:t xml:space="preserve">Time = X * 10 </w:t>
            </w:r>
            <w:proofErr w:type="spellStart"/>
            <w:r>
              <w:t>ms</w:t>
            </w:r>
            <w:proofErr w:type="spellEnd"/>
            <w:r w:rsidRPr="000A788D">
              <w:t>)</w:t>
            </w:r>
            <w:r>
              <w:t>.</w:t>
            </w:r>
          </w:p>
          <w:p w14:paraId="5EDD7DD3" w14:textId="77777777" w:rsidR="00E62EFB" w:rsidRPr="000A788D" w:rsidRDefault="00E62EFB" w:rsidP="00DE714B">
            <w:r>
              <w:t xml:space="preserve">X is 16 bits </w:t>
            </w:r>
            <w:proofErr w:type="spellStart"/>
            <w:r>
              <w:t>splitted</w:t>
            </w:r>
            <w:proofErr w:type="spellEnd"/>
            <w:r>
              <w:t xml:space="preserve"> on parameter 4 and 5.</w:t>
            </w:r>
          </w:p>
        </w:tc>
        <w:tc>
          <w:tcPr>
            <w:tcW w:w="1134" w:type="dxa"/>
          </w:tcPr>
          <w:p w14:paraId="7230EC0E" w14:textId="77777777" w:rsidR="00E62EFB" w:rsidRPr="000A788D" w:rsidRDefault="00E62EFB" w:rsidP="00DE714B">
            <w:r>
              <w:t>X = Time LSB</w:t>
            </w:r>
          </w:p>
        </w:tc>
      </w:tr>
      <w:tr w:rsidR="00E62EFB" w:rsidRPr="00C21094" w14:paraId="0A183652" w14:textId="77777777" w:rsidTr="003B2A43">
        <w:tc>
          <w:tcPr>
            <w:tcW w:w="1639" w:type="dxa"/>
          </w:tcPr>
          <w:p w14:paraId="0479F177" w14:textId="77777777" w:rsidR="00E62EFB" w:rsidRPr="000A788D" w:rsidRDefault="00E62EFB" w:rsidP="00DE714B">
            <w:r>
              <w:t>‘S’</w:t>
            </w:r>
          </w:p>
        </w:tc>
        <w:tc>
          <w:tcPr>
            <w:tcW w:w="1446" w:type="dxa"/>
          </w:tcPr>
          <w:p w14:paraId="55311F85" w14:textId="77777777" w:rsidR="00E62EFB" w:rsidRPr="000A788D" w:rsidRDefault="00AF2CED" w:rsidP="00DE714B">
            <w:r>
              <w:t>2</w:t>
            </w:r>
          </w:p>
        </w:tc>
        <w:tc>
          <w:tcPr>
            <w:tcW w:w="1106" w:type="dxa"/>
          </w:tcPr>
          <w:p w14:paraId="5893217C" w14:textId="77777777" w:rsidR="00E62EFB" w:rsidRPr="000A788D" w:rsidRDefault="00E62EFB" w:rsidP="00DE714B">
            <w:r>
              <w:t>1-7</w:t>
            </w:r>
          </w:p>
        </w:tc>
        <w:tc>
          <w:tcPr>
            <w:tcW w:w="1729" w:type="dxa"/>
          </w:tcPr>
          <w:p w14:paraId="1F7868AB" w14:textId="77777777" w:rsidR="00E62EFB" w:rsidRPr="000A788D" w:rsidRDefault="00E62EFB" w:rsidP="00DE714B">
            <w:r>
              <w:t>0-50</w:t>
            </w:r>
          </w:p>
        </w:tc>
        <w:tc>
          <w:tcPr>
            <w:tcW w:w="2552" w:type="dxa"/>
          </w:tcPr>
          <w:p w14:paraId="69541AB2" w14:textId="77777777" w:rsidR="00E62EFB" w:rsidRPr="000A788D" w:rsidRDefault="00E62EFB" w:rsidP="00DE714B">
            <w:r>
              <w:t>Param 4 &amp; 5 = 0-65535</w:t>
            </w:r>
            <w:r w:rsidR="003B2A43">
              <w:t xml:space="preserve"> </w:t>
            </w:r>
            <w:r w:rsidR="00C5207F" w:rsidRPr="00C5207F">
              <w:rPr>
                <w:vertAlign w:val="superscript"/>
              </w:rPr>
              <w:t>1)</w:t>
            </w:r>
          </w:p>
        </w:tc>
        <w:tc>
          <w:tcPr>
            <w:tcW w:w="1134" w:type="dxa"/>
          </w:tcPr>
          <w:p w14:paraId="5A910FCE" w14:textId="77777777" w:rsidR="00E62EFB" w:rsidRPr="000A788D" w:rsidRDefault="00E62EFB" w:rsidP="00DE714B"/>
        </w:tc>
      </w:tr>
    </w:tbl>
    <w:p w14:paraId="5DE88B27" w14:textId="77777777" w:rsidR="000D0D74" w:rsidRPr="000D0D74" w:rsidRDefault="00C5207F" w:rsidP="00DE714B">
      <w:r w:rsidRPr="00C5207F">
        <w:rPr>
          <w:vertAlign w:val="superscript"/>
        </w:rPr>
        <w:t>1)</w:t>
      </w:r>
      <w:r w:rsidR="003B2A43">
        <w:t xml:space="preserve"> </w:t>
      </w:r>
      <w:r w:rsidR="000D0D74">
        <w:t xml:space="preserve">If time is set to 0 the output will be on </w:t>
      </w:r>
      <w:r w:rsidR="003B2A43">
        <w:t>forever</w:t>
      </w:r>
      <w:r w:rsidR="000D0D74">
        <w:t>.</w:t>
      </w:r>
    </w:p>
    <w:p w14:paraId="3D2F4D2E" w14:textId="77777777" w:rsidR="00616711" w:rsidRPr="00C21094" w:rsidRDefault="00AF2CED" w:rsidP="00DE714B">
      <w:pPr>
        <w:pStyle w:val="Rubrik3"/>
      </w:pPr>
      <w:bookmarkStart w:id="9" w:name="_Toc8807863"/>
      <w:r>
        <w:t xml:space="preserve">Cancel </w:t>
      </w:r>
      <w:r w:rsidR="00616711" w:rsidRPr="00C21094">
        <w:t>Trigger</w:t>
      </w:r>
      <w:bookmarkEnd w:id="9"/>
    </w:p>
    <w:p w14:paraId="5AB0BAC5" w14:textId="32AE78F0" w:rsidR="00616711" w:rsidRDefault="00E62EFB" w:rsidP="00DE714B">
      <w:r>
        <w:t>This command will cancel a previously activated trigger.</w:t>
      </w:r>
    </w:p>
    <w:p w14:paraId="48FA0855" w14:textId="77777777" w:rsidR="00E62EFB" w:rsidRPr="000A788D" w:rsidRDefault="00E62EFB" w:rsidP="00DE714B">
      <w:r>
        <w:t>Format:</w:t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1639"/>
        <w:gridCol w:w="1446"/>
        <w:gridCol w:w="1106"/>
        <w:gridCol w:w="1729"/>
        <w:gridCol w:w="2098"/>
        <w:gridCol w:w="1134"/>
      </w:tblGrid>
      <w:tr w:rsidR="00E62EFB" w:rsidRPr="00C21094" w14:paraId="0CACC569" w14:textId="77777777" w:rsidTr="00261901">
        <w:tc>
          <w:tcPr>
            <w:tcW w:w="1639" w:type="dxa"/>
          </w:tcPr>
          <w:p w14:paraId="3B1E8CE1" w14:textId="77777777" w:rsidR="00E62EFB" w:rsidRDefault="00E62EFB" w:rsidP="00DE714B">
            <w:r>
              <w:t>Byte 0</w:t>
            </w:r>
          </w:p>
        </w:tc>
        <w:tc>
          <w:tcPr>
            <w:tcW w:w="1446" w:type="dxa"/>
          </w:tcPr>
          <w:p w14:paraId="1E0F7213" w14:textId="77777777" w:rsidR="00E62EFB" w:rsidRDefault="00E62EFB" w:rsidP="00DE714B">
            <w:r>
              <w:t>Byte 1</w:t>
            </w:r>
          </w:p>
        </w:tc>
        <w:tc>
          <w:tcPr>
            <w:tcW w:w="1106" w:type="dxa"/>
          </w:tcPr>
          <w:p w14:paraId="519810AD" w14:textId="77777777" w:rsidR="00E62EFB" w:rsidRDefault="00E62EFB" w:rsidP="00DE714B">
            <w:r>
              <w:t>Byte 2</w:t>
            </w:r>
          </w:p>
        </w:tc>
        <w:tc>
          <w:tcPr>
            <w:tcW w:w="1729" w:type="dxa"/>
          </w:tcPr>
          <w:p w14:paraId="51C4AB84" w14:textId="77777777" w:rsidR="00E62EFB" w:rsidRDefault="00E62EFB" w:rsidP="00DE714B">
            <w:r>
              <w:t>Byte 3</w:t>
            </w:r>
          </w:p>
        </w:tc>
        <w:tc>
          <w:tcPr>
            <w:tcW w:w="2098" w:type="dxa"/>
          </w:tcPr>
          <w:p w14:paraId="00F4CBA9" w14:textId="77777777" w:rsidR="00E62EFB" w:rsidRDefault="00E62EFB" w:rsidP="00DE714B">
            <w:r>
              <w:t>Byte 4</w:t>
            </w:r>
          </w:p>
        </w:tc>
        <w:tc>
          <w:tcPr>
            <w:tcW w:w="1134" w:type="dxa"/>
          </w:tcPr>
          <w:p w14:paraId="4A35CAAA" w14:textId="77777777" w:rsidR="00E62EFB" w:rsidRDefault="00E62EFB" w:rsidP="00DE714B">
            <w:r>
              <w:t>Byte 5</w:t>
            </w:r>
          </w:p>
        </w:tc>
      </w:tr>
      <w:tr w:rsidR="00E62EFB" w:rsidRPr="00C21094" w14:paraId="593E1241" w14:textId="77777777" w:rsidTr="00261901">
        <w:tc>
          <w:tcPr>
            <w:tcW w:w="1639" w:type="dxa"/>
          </w:tcPr>
          <w:p w14:paraId="5B1E106E" w14:textId="77777777" w:rsidR="00E62EFB" w:rsidRPr="000A788D" w:rsidRDefault="00E62EFB" w:rsidP="00DE714B">
            <w:r>
              <w:t>Start character</w:t>
            </w:r>
          </w:p>
        </w:tc>
        <w:tc>
          <w:tcPr>
            <w:tcW w:w="1446" w:type="dxa"/>
          </w:tcPr>
          <w:p w14:paraId="2B692A26" w14:textId="77777777" w:rsidR="00E62EFB" w:rsidRPr="000A788D" w:rsidRDefault="00E62EFB" w:rsidP="00DE714B">
            <w:r>
              <w:t>Param 1</w:t>
            </w:r>
          </w:p>
        </w:tc>
        <w:tc>
          <w:tcPr>
            <w:tcW w:w="1106" w:type="dxa"/>
          </w:tcPr>
          <w:p w14:paraId="7C82B3A4" w14:textId="77777777" w:rsidR="00E62EFB" w:rsidRPr="000A788D" w:rsidRDefault="00E62EFB" w:rsidP="00DE714B">
            <w:r>
              <w:t>Param 2</w:t>
            </w:r>
          </w:p>
        </w:tc>
        <w:tc>
          <w:tcPr>
            <w:tcW w:w="1729" w:type="dxa"/>
          </w:tcPr>
          <w:p w14:paraId="3D32917D" w14:textId="77777777" w:rsidR="00E62EFB" w:rsidRPr="000A788D" w:rsidRDefault="00E62EFB" w:rsidP="00DE714B">
            <w:r>
              <w:t>Param 3</w:t>
            </w:r>
          </w:p>
        </w:tc>
        <w:tc>
          <w:tcPr>
            <w:tcW w:w="2098" w:type="dxa"/>
          </w:tcPr>
          <w:p w14:paraId="58044C70" w14:textId="77777777" w:rsidR="00E62EFB" w:rsidRDefault="00E62EFB" w:rsidP="00DE714B">
            <w:r>
              <w:t>Param 4</w:t>
            </w:r>
          </w:p>
        </w:tc>
        <w:tc>
          <w:tcPr>
            <w:tcW w:w="1134" w:type="dxa"/>
          </w:tcPr>
          <w:p w14:paraId="37F55156" w14:textId="77777777" w:rsidR="00E62EFB" w:rsidRDefault="00E62EFB" w:rsidP="00DE714B">
            <w:r>
              <w:t>Param 5</w:t>
            </w:r>
          </w:p>
        </w:tc>
      </w:tr>
      <w:tr w:rsidR="00E62EFB" w:rsidRPr="00C21094" w14:paraId="050D4E96" w14:textId="77777777" w:rsidTr="00261901">
        <w:tc>
          <w:tcPr>
            <w:tcW w:w="1639" w:type="dxa"/>
          </w:tcPr>
          <w:p w14:paraId="3D4F226D" w14:textId="77777777" w:rsidR="00E62EFB" w:rsidRPr="000A788D" w:rsidRDefault="00E62EFB" w:rsidP="00DE714B"/>
        </w:tc>
        <w:tc>
          <w:tcPr>
            <w:tcW w:w="1446" w:type="dxa"/>
          </w:tcPr>
          <w:p w14:paraId="1FE88F22" w14:textId="77777777" w:rsidR="00E62EFB" w:rsidRPr="000A788D" w:rsidRDefault="00E62EFB" w:rsidP="00DE714B">
            <w:r>
              <w:t>Command nr</w:t>
            </w:r>
          </w:p>
        </w:tc>
        <w:tc>
          <w:tcPr>
            <w:tcW w:w="1106" w:type="dxa"/>
          </w:tcPr>
          <w:p w14:paraId="37C7D588" w14:textId="77777777" w:rsidR="00E62EFB" w:rsidRPr="000A788D" w:rsidRDefault="00E62EFB" w:rsidP="00DE714B">
            <w:r>
              <w:t>Output</w:t>
            </w:r>
          </w:p>
        </w:tc>
        <w:tc>
          <w:tcPr>
            <w:tcW w:w="1729" w:type="dxa"/>
          </w:tcPr>
          <w:p w14:paraId="08579581" w14:textId="77777777" w:rsidR="00E62EFB" w:rsidRPr="000A788D" w:rsidRDefault="00E62EFB" w:rsidP="00DE714B">
            <w:r>
              <w:t>Not used</w:t>
            </w:r>
          </w:p>
        </w:tc>
        <w:tc>
          <w:tcPr>
            <w:tcW w:w="2098" w:type="dxa"/>
          </w:tcPr>
          <w:p w14:paraId="230F3A33" w14:textId="77777777" w:rsidR="00E62EFB" w:rsidRPr="000A788D" w:rsidRDefault="00E62EFB" w:rsidP="00DE714B">
            <w:r>
              <w:t>Not used</w:t>
            </w:r>
          </w:p>
        </w:tc>
        <w:tc>
          <w:tcPr>
            <w:tcW w:w="1134" w:type="dxa"/>
          </w:tcPr>
          <w:p w14:paraId="1A38832E" w14:textId="77777777" w:rsidR="00E62EFB" w:rsidRPr="000A788D" w:rsidRDefault="00E62EFB" w:rsidP="00DE714B">
            <w:r>
              <w:t>Not used</w:t>
            </w:r>
          </w:p>
        </w:tc>
      </w:tr>
      <w:tr w:rsidR="00E62EFB" w:rsidRPr="00C21094" w14:paraId="783CE31F" w14:textId="77777777" w:rsidTr="00261901">
        <w:tc>
          <w:tcPr>
            <w:tcW w:w="1639" w:type="dxa"/>
          </w:tcPr>
          <w:p w14:paraId="6A8C7FEB" w14:textId="77777777" w:rsidR="00E62EFB" w:rsidRPr="000A788D" w:rsidRDefault="00E62EFB" w:rsidP="00DE714B">
            <w:r>
              <w:t>‘S’</w:t>
            </w:r>
          </w:p>
        </w:tc>
        <w:tc>
          <w:tcPr>
            <w:tcW w:w="1446" w:type="dxa"/>
          </w:tcPr>
          <w:p w14:paraId="2B1459C0" w14:textId="77777777" w:rsidR="00E62EFB" w:rsidRPr="000A788D" w:rsidRDefault="00AF2CED" w:rsidP="00DE714B">
            <w:r>
              <w:t>3</w:t>
            </w:r>
          </w:p>
        </w:tc>
        <w:tc>
          <w:tcPr>
            <w:tcW w:w="1106" w:type="dxa"/>
          </w:tcPr>
          <w:p w14:paraId="46C3EC7F" w14:textId="5E02EC6C" w:rsidR="00E62EFB" w:rsidRPr="000A788D" w:rsidRDefault="00E62EFB" w:rsidP="00DE714B">
            <w:r>
              <w:t>1-</w:t>
            </w:r>
            <w:r w:rsidR="00863F98">
              <w:t>7</w:t>
            </w:r>
          </w:p>
        </w:tc>
        <w:tc>
          <w:tcPr>
            <w:tcW w:w="1729" w:type="dxa"/>
          </w:tcPr>
          <w:p w14:paraId="6554A47E" w14:textId="77777777" w:rsidR="00E62EFB" w:rsidRPr="000A788D" w:rsidRDefault="00E62EFB" w:rsidP="00DE714B">
            <w:r>
              <w:t>0</w:t>
            </w:r>
          </w:p>
        </w:tc>
        <w:tc>
          <w:tcPr>
            <w:tcW w:w="2098" w:type="dxa"/>
          </w:tcPr>
          <w:p w14:paraId="7B37663D" w14:textId="77777777" w:rsidR="00E62EFB" w:rsidRPr="000A788D" w:rsidRDefault="00E62EFB" w:rsidP="00DE714B">
            <w:r>
              <w:t>0</w:t>
            </w:r>
          </w:p>
        </w:tc>
        <w:tc>
          <w:tcPr>
            <w:tcW w:w="1134" w:type="dxa"/>
          </w:tcPr>
          <w:p w14:paraId="175A24A7" w14:textId="77777777" w:rsidR="00E62EFB" w:rsidRPr="000A788D" w:rsidRDefault="00E62EFB" w:rsidP="00DE714B">
            <w:r>
              <w:t>0</w:t>
            </w:r>
          </w:p>
        </w:tc>
      </w:tr>
    </w:tbl>
    <w:p w14:paraId="1CBF8BC7" w14:textId="03AF1713" w:rsidR="00DA4925" w:rsidRPr="00C21094" w:rsidRDefault="00DA4925" w:rsidP="00DA4925">
      <w:pPr>
        <w:pStyle w:val="Rubrik3"/>
      </w:pPr>
      <w:bookmarkStart w:id="10" w:name="_Toc8807864"/>
      <w:r>
        <w:lastRenderedPageBreak/>
        <w:t xml:space="preserve">Analog </w:t>
      </w:r>
      <w:r w:rsidR="00E22582">
        <w:t>in</w:t>
      </w:r>
      <w:r w:rsidR="00164CA2">
        <w:t>p</w:t>
      </w:r>
      <w:r w:rsidR="00E22582">
        <w:t xml:space="preserve">uts to </w:t>
      </w:r>
      <w:proofErr w:type="spellStart"/>
      <w:r w:rsidR="00E22582">
        <w:t>WinSC</w:t>
      </w:r>
      <w:proofErr w:type="spellEnd"/>
    </w:p>
    <w:p w14:paraId="7B6201B1" w14:textId="05E7947C" w:rsidR="00DA4925" w:rsidRDefault="00DA4925" w:rsidP="00DA4925">
      <w:r>
        <w:t xml:space="preserve">This </w:t>
      </w:r>
      <w:r w:rsidR="00E22582">
        <w:t xml:space="preserve">is a very special command dedicated to transfer analogue data to </w:t>
      </w:r>
      <w:proofErr w:type="spellStart"/>
      <w:r w:rsidR="00E22582">
        <w:t>WinS</w:t>
      </w:r>
      <w:r w:rsidR="00164CA2">
        <w:t>C</w:t>
      </w:r>
      <w:proofErr w:type="spellEnd"/>
      <w:r w:rsidR="00E22582">
        <w:t xml:space="preserve"> which is a software for </w:t>
      </w:r>
      <w:proofErr w:type="spellStart"/>
      <w:r w:rsidR="00E22582">
        <w:t>Umeå</w:t>
      </w:r>
      <w:proofErr w:type="spellEnd"/>
      <w:r w:rsidR="00E22582">
        <w:t xml:space="preserve"> 8 channel </w:t>
      </w:r>
      <w:proofErr w:type="spellStart"/>
      <w:r w:rsidR="00E22582">
        <w:t>Vf</w:t>
      </w:r>
      <w:proofErr w:type="spellEnd"/>
      <w:r w:rsidR="00E22582">
        <w:t xml:space="preserve"> system. The command will make the box read data from </w:t>
      </w:r>
      <w:r w:rsidR="000B6F09">
        <w:t>the</w:t>
      </w:r>
      <w:r w:rsidR="00E22582">
        <w:t xml:space="preserve"> analogue input and transfer the data in </w:t>
      </w:r>
      <w:proofErr w:type="spellStart"/>
      <w:r w:rsidR="00E22582">
        <w:t>WinSc</w:t>
      </w:r>
      <w:proofErr w:type="spellEnd"/>
      <w:r w:rsidR="00E22582">
        <w:t xml:space="preserve"> format through RS232, digital port nr 2.</w:t>
      </w:r>
      <w:r w:rsidR="000B6F09">
        <w:t xml:space="preserve"> The hardware makes it possible to add up to a maximum of two analogue inputs if needed.</w:t>
      </w:r>
    </w:p>
    <w:p w14:paraId="212A6E1B" w14:textId="6143BEB1" w:rsidR="00E22582" w:rsidRPr="000A788D" w:rsidRDefault="00F426DC" w:rsidP="00E22582">
      <w:r>
        <w:t>Command f</w:t>
      </w:r>
      <w:r w:rsidR="00E22582">
        <w:t>ormat:</w:t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1639"/>
        <w:gridCol w:w="1446"/>
        <w:gridCol w:w="1106"/>
        <w:gridCol w:w="1729"/>
        <w:gridCol w:w="2098"/>
        <w:gridCol w:w="1134"/>
      </w:tblGrid>
      <w:tr w:rsidR="00E22582" w:rsidRPr="00C21094" w14:paraId="22D8B1C1" w14:textId="77777777" w:rsidTr="003421A3">
        <w:tc>
          <w:tcPr>
            <w:tcW w:w="1639" w:type="dxa"/>
          </w:tcPr>
          <w:p w14:paraId="73CEC76A" w14:textId="77777777" w:rsidR="00E22582" w:rsidRDefault="00E22582" w:rsidP="003421A3">
            <w:r>
              <w:t>Byte 0</w:t>
            </w:r>
          </w:p>
        </w:tc>
        <w:tc>
          <w:tcPr>
            <w:tcW w:w="1446" w:type="dxa"/>
          </w:tcPr>
          <w:p w14:paraId="5EC523E5" w14:textId="77777777" w:rsidR="00E22582" w:rsidRDefault="00E22582" w:rsidP="003421A3">
            <w:r>
              <w:t>Byte 1</w:t>
            </w:r>
          </w:p>
        </w:tc>
        <w:tc>
          <w:tcPr>
            <w:tcW w:w="1106" w:type="dxa"/>
          </w:tcPr>
          <w:p w14:paraId="4BFEE1BB" w14:textId="77777777" w:rsidR="00E22582" w:rsidRDefault="00E22582" w:rsidP="003421A3">
            <w:r>
              <w:t>Byte 2</w:t>
            </w:r>
          </w:p>
        </w:tc>
        <w:tc>
          <w:tcPr>
            <w:tcW w:w="1729" w:type="dxa"/>
          </w:tcPr>
          <w:p w14:paraId="0C269F19" w14:textId="77777777" w:rsidR="00E22582" w:rsidRDefault="00E22582" w:rsidP="003421A3">
            <w:r>
              <w:t>Byte 3</w:t>
            </w:r>
          </w:p>
        </w:tc>
        <w:tc>
          <w:tcPr>
            <w:tcW w:w="2098" w:type="dxa"/>
          </w:tcPr>
          <w:p w14:paraId="40B24598" w14:textId="77777777" w:rsidR="00E22582" w:rsidRDefault="00E22582" w:rsidP="003421A3">
            <w:r>
              <w:t>Byte 4</w:t>
            </w:r>
          </w:p>
        </w:tc>
        <w:tc>
          <w:tcPr>
            <w:tcW w:w="1134" w:type="dxa"/>
          </w:tcPr>
          <w:p w14:paraId="1224A4F3" w14:textId="77777777" w:rsidR="00E22582" w:rsidRDefault="00E22582" w:rsidP="003421A3">
            <w:r>
              <w:t>Byte 5</w:t>
            </w:r>
          </w:p>
        </w:tc>
      </w:tr>
      <w:tr w:rsidR="00E22582" w:rsidRPr="00C21094" w14:paraId="64B5087A" w14:textId="77777777" w:rsidTr="003421A3">
        <w:tc>
          <w:tcPr>
            <w:tcW w:w="1639" w:type="dxa"/>
          </w:tcPr>
          <w:p w14:paraId="6E280AC8" w14:textId="77777777" w:rsidR="00E22582" w:rsidRPr="000A788D" w:rsidRDefault="00E22582" w:rsidP="003421A3">
            <w:r>
              <w:t>Start character</w:t>
            </w:r>
          </w:p>
        </w:tc>
        <w:tc>
          <w:tcPr>
            <w:tcW w:w="1446" w:type="dxa"/>
          </w:tcPr>
          <w:p w14:paraId="11329A6A" w14:textId="77777777" w:rsidR="00E22582" w:rsidRPr="000A788D" w:rsidRDefault="00E22582" w:rsidP="003421A3">
            <w:r>
              <w:t>Param 1</w:t>
            </w:r>
          </w:p>
        </w:tc>
        <w:tc>
          <w:tcPr>
            <w:tcW w:w="1106" w:type="dxa"/>
          </w:tcPr>
          <w:p w14:paraId="5D5A7C71" w14:textId="77777777" w:rsidR="00E22582" w:rsidRPr="000A788D" w:rsidRDefault="00E22582" w:rsidP="003421A3">
            <w:r>
              <w:t>Param 2</w:t>
            </w:r>
          </w:p>
        </w:tc>
        <w:tc>
          <w:tcPr>
            <w:tcW w:w="1729" w:type="dxa"/>
          </w:tcPr>
          <w:p w14:paraId="7364F422" w14:textId="77777777" w:rsidR="00E22582" w:rsidRPr="000A788D" w:rsidRDefault="00E22582" w:rsidP="003421A3">
            <w:r>
              <w:t>Param 3</w:t>
            </w:r>
          </w:p>
        </w:tc>
        <w:tc>
          <w:tcPr>
            <w:tcW w:w="2098" w:type="dxa"/>
          </w:tcPr>
          <w:p w14:paraId="02F6AA93" w14:textId="77777777" w:rsidR="00E22582" w:rsidRDefault="00E22582" w:rsidP="003421A3">
            <w:r>
              <w:t>Param 4</w:t>
            </w:r>
          </w:p>
        </w:tc>
        <w:tc>
          <w:tcPr>
            <w:tcW w:w="1134" w:type="dxa"/>
          </w:tcPr>
          <w:p w14:paraId="4BFA845F" w14:textId="77777777" w:rsidR="00E22582" w:rsidRDefault="00E22582" w:rsidP="003421A3">
            <w:r>
              <w:t>Param 5</w:t>
            </w:r>
          </w:p>
        </w:tc>
      </w:tr>
      <w:tr w:rsidR="00E22582" w:rsidRPr="00C21094" w14:paraId="57565921" w14:textId="77777777" w:rsidTr="003421A3">
        <w:tc>
          <w:tcPr>
            <w:tcW w:w="1639" w:type="dxa"/>
          </w:tcPr>
          <w:p w14:paraId="10132A9B" w14:textId="77777777" w:rsidR="00E22582" w:rsidRPr="000A788D" w:rsidRDefault="00E22582" w:rsidP="003421A3"/>
        </w:tc>
        <w:tc>
          <w:tcPr>
            <w:tcW w:w="1446" w:type="dxa"/>
          </w:tcPr>
          <w:p w14:paraId="4A564091" w14:textId="77777777" w:rsidR="00E22582" w:rsidRPr="000A788D" w:rsidRDefault="00E22582" w:rsidP="003421A3">
            <w:r>
              <w:t>Command nr</w:t>
            </w:r>
          </w:p>
        </w:tc>
        <w:tc>
          <w:tcPr>
            <w:tcW w:w="1106" w:type="dxa"/>
          </w:tcPr>
          <w:p w14:paraId="69F7E6B8" w14:textId="0EDA058C" w:rsidR="00E22582" w:rsidRPr="000A788D" w:rsidRDefault="00E22582" w:rsidP="003421A3">
            <w:r>
              <w:t>Input</w:t>
            </w:r>
          </w:p>
        </w:tc>
        <w:tc>
          <w:tcPr>
            <w:tcW w:w="1729" w:type="dxa"/>
          </w:tcPr>
          <w:p w14:paraId="665B1E32" w14:textId="77777777" w:rsidR="00E22582" w:rsidRPr="000A788D" w:rsidRDefault="00E22582" w:rsidP="003421A3">
            <w:r>
              <w:t>Not used</w:t>
            </w:r>
          </w:p>
        </w:tc>
        <w:tc>
          <w:tcPr>
            <w:tcW w:w="2098" w:type="dxa"/>
          </w:tcPr>
          <w:p w14:paraId="50A25FF2" w14:textId="77777777" w:rsidR="00E22582" w:rsidRPr="000A788D" w:rsidRDefault="00E22582" w:rsidP="003421A3">
            <w:r>
              <w:t>Not used</w:t>
            </w:r>
          </w:p>
        </w:tc>
        <w:tc>
          <w:tcPr>
            <w:tcW w:w="1134" w:type="dxa"/>
          </w:tcPr>
          <w:p w14:paraId="0047A374" w14:textId="77777777" w:rsidR="00E22582" w:rsidRPr="000A788D" w:rsidRDefault="00E22582" w:rsidP="003421A3">
            <w:r>
              <w:t>Not used</w:t>
            </w:r>
          </w:p>
        </w:tc>
      </w:tr>
      <w:tr w:rsidR="00E22582" w:rsidRPr="00C21094" w14:paraId="06953491" w14:textId="77777777" w:rsidTr="003421A3">
        <w:tc>
          <w:tcPr>
            <w:tcW w:w="1639" w:type="dxa"/>
          </w:tcPr>
          <w:p w14:paraId="26A6257A" w14:textId="77777777" w:rsidR="00E22582" w:rsidRPr="000A788D" w:rsidRDefault="00E22582" w:rsidP="003421A3">
            <w:r>
              <w:t>‘S’</w:t>
            </w:r>
          </w:p>
        </w:tc>
        <w:tc>
          <w:tcPr>
            <w:tcW w:w="1446" w:type="dxa"/>
          </w:tcPr>
          <w:p w14:paraId="4EF87D0E" w14:textId="302DA274" w:rsidR="00E22582" w:rsidRPr="000A788D" w:rsidRDefault="00E22582" w:rsidP="003421A3">
            <w:r>
              <w:t>4</w:t>
            </w:r>
          </w:p>
        </w:tc>
        <w:tc>
          <w:tcPr>
            <w:tcW w:w="1106" w:type="dxa"/>
          </w:tcPr>
          <w:p w14:paraId="2DE263B8" w14:textId="556DAA88" w:rsidR="00E22582" w:rsidRPr="000A788D" w:rsidRDefault="000B6F09" w:rsidP="003421A3">
            <w:r>
              <w:t>0</w:t>
            </w:r>
          </w:p>
        </w:tc>
        <w:tc>
          <w:tcPr>
            <w:tcW w:w="1729" w:type="dxa"/>
          </w:tcPr>
          <w:p w14:paraId="61185751" w14:textId="77777777" w:rsidR="00E22582" w:rsidRPr="000A788D" w:rsidRDefault="00E22582" w:rsidP="003421A3">
            <w:r>
              <w:t>0</w:t>
            </w:r>
          </w:p>
        </w:tc>
        <w:tc>
          <w:tcPr>
            <w:tcW w:w="2098" w:type="dxa"/>
          </w:tcPr>
          <w:p w14:paraId="7DDAB795" w14:textId="77777777" w:rsidR="00E22582" w:rsidRPr="000A788D" w:rsidRDefault="00E22582" w:rsidP="003421A3">
            <w:r>
              <w:t>0</w:t>
            </w:r>
          </w:p>
        </w:tc>
        <w:tc>
          <w:tcPr>
            <w:tcW w:w="1134" w:type="dxa"/>
          </w:tcPr>
          <w:p w14:paraId="4AC1C451" w14:textId="77777777" w:rsidR="00E22582" w:rsidRPr="000A788D" w:rsidRDefault="00E22582" w:rsidP="003421A3">
            <w:r>
              <w:t>0</w:t>
            </w:r>
          </w:p>
        </w:tc>
      </w:tr>
    </w:tbl>
    <w:p w14:paraId="45DC6CA8" w14:textId="7EF77738" w:rsidR="00E22582" w:rsidRDefault="00E22582" w:rsidP="00DA4925"/>
    <w:p w14:paraId="76A5A743" w14:textId="5E039287" w:rsidR="00F426DC" w:rsidRDefault="00F426DC" w:rsidP="00DA4925">
      <w:r>
        <w:t>Output format:</w:t>
      </w:r>
    </w:p>
    <w:p w14:paraId="4A192314" w14:textId="77777777" w:rsidR="00F426DC" w:rsidRDefault="00F426DC" w:rsidP="00DA4925"/>
    <w:p w14:paraId="45628A76" w14:textId="6B6B9F7E" w:rsidR="000A788D" w:rsidRDefault="00AF2CED" w:rsidP="00DE714B">
      <w:pPr>
        <w:pStyle w:val="Rubrik1"/>
      </w:pPr>
      <w:r w:rsidRPr="00AF2CED">
        <w:t>Hardware</w:t>
      </w:r>
      <w:bookmarkEnd w:id="10"/>
    </w:p>
    <w:p w14:paraId="7066A2D6" w14:textId="77777777" w:rsidR="00AA14DE" w:rsidRDefault="00AA14DE" w:rsidP="00DE714B">
      <w:pPr>
        <w:pStyle w:val="Rubrik2"/>
      </w:pPr>
      <w:bookmarkStart w:id="11" w:name="_Toc8807865"/>
      <w:r>
        <w:t>Power</w:t>
      </w:r>
      <w:bookmarkEnd w:id="11"/>
    </w:p>
    <w:p w14:paraId="2C81E102" w14:textId="77777777" w:rsidR="00AA14DE" w:rsidRDefault="00AA14DE" w:rsidP="00DE714B">
      <w:r w:rsidRPr="00AA14DE">
        <w:t xml:space="preserve">All circuit boards </w:t>
      </w:r>
      <w:r w:rsidR="00E00CB0">
        <w:t xml:space="preserve">except PmodDA4 </w:t>
      </w:r>
      <w:r w:rsidRPr="00AA14DE">
        <w:t xml:space="preserve">use +3.3V to power the internal circuitry. </w:t>
      </w:r>
      <w:r>
        <w:t xml:space="preserve">The +3.3V power is delivered from the external USB supply through the </w:t>
      </w:r>
      <w:proofErr w:type="spellStart"/>
      <w:r>
        <w:t>PmodUSBUART</w:t>
      </w:r>
      <w:proofErr w:type="spellEnd"/>
      <w:r>
        <w:t>.</w:t>
      </w:r>
    </w:p>
    <w:p w14:paraId="0DA1C78C" w14:textId="77777777" w:rsidR="00AA14DE" w:rsidRDefault="00AA14DE" w:rsidP="00DE714B">
      <w:r w:rsidRPr="00AA14DE">
        <w:t xml:space="preserve">+5V is used to power the </w:t>
      </w:r>
      <w:r>
        <w:t xml:space="preserve">PmodDA4 to get 5V output capability. This power is picked up directly at the </w:t>
      </w:r>
      <w:proofErr w:type="spellStart"/>
      <w:r w:rsidRPr="00AA14DE">
        <w:t>Pm</w:t>
      </w:r>
      <w:r w:rsidR="00AD135F">
        <w:t>o</w:t>
      </w:r>
      <w:r w:rsidRPr="00AA14DE">
        <w:t>dUSBUART</w:t>
      </w:r>
      <w:proofErr w:type="spellEnd"/>
      <w:r w:rsidRPr="00AA14DE">
        <w:t xml:space="preserve"> board</w:t>
      </w:r>
      <w:r w:rsidR="00C946A0">
        <w:t xml:space="preserve"> at C6, inner side closest to USB connector.</w:t>
      </w:r>
    </w:p>
    <w:p w14:paraId="1270F3B8" w14:textId="77777777" w:rsidR="00261476" w:rsidRPr="00AA14DE" w:rsidRDefault="00261476" w:rsidP="00DE714B">
      <w:r>
        <w:t xml:space="preserve">PmodDA4 </w:t>
      </w:r>
      <w:r w:rsidR="00AD135F">
        <w:t xml:space="preserve">is supplied with VCC = +5 V and </w:t>
      </w:r>
      <w:r>
        <w:t xml:space="preserve">is patched to modify the DAC reference to </w:t>
      </w:r>
      <w:r w:rsidR="00AD135F">
        <w:t>VCC</w:t>
      </w:r>
      <w:r>
        <w:t>.</w:t>
      </w:r>
      <w:r w:rsidR="004641DA">
        <w:t xml:space="preserve"> PmodDA4 has only inputs and is therefore fully compatible with +3.3V without any level shifters.</w:t>
      </w:r>
    </w:p>
    <w:p w14:paraId="1242939E" w14:textId="77777777" w:rsidR="00AF2CED" w:rsidRDefault="00AF2CED" w:rsidP="00DE714B">
      <w:pPr>
        <w:pStyle w:val="Rubrik2"/>
      </w:pPr>
      <w:bookmarkStart w:id="12" w:name="_Toc8807866"/>
      <w:r>
        <w:t>Parts</w:t>
      </w:r>
      <w:bookmarkEnd w:id="12"/>
    </w:p>
    <w:p w14:paraId="1F25C99A" w14:textId="6AAB6DB4" w:rsidR="00AF2CED" w:rsidRDefault="00AF2CED" w:rsidP="00DE714B">
      <w:r w:rsidRPr="00AF2CED">
        <w:t>CPU board:</w:t>
      </w:r>
      <w:r>
        <w:tab/>
      </w:r>
      <w:r w:rsidR="00917968">
        <w:tab/>
      </w:r>
      <w:r w:rsidR="00917968">
        <w:tab/>
      </w:r>
      <w:r w:rsidR="00917968">
        <w:tab/>
      </w:r>
      <w:r>
        <w:t>Arduino MKR Zero</w:t>
      </w:r>
      <w:r>
        <w:br/>
        <w:t xml:space="preserve">Microcontroller </w:t>
      </w:r>
      <w:r w:rsidR="005B4C19">
        <w:t xml:space="preserve">chip: </w:t>
      </w:r>
      <w:r w:rsidR="00917968">
        <w:tab/>
      </w:r>
      <w:r w:rsidR="00917968">
        <w:tab/>
      </w:r>
      <w:r w:rsidR="00917968">
        <w:tab/>
      </w:r>
      <w:r>
        <w:t>ATSAMD21G18A</w:t>
      </w:r>
    </w:p>
    <w:p w14:paraId="07B3CB13" w14:textId="0F76F2CC" w:rsidR="00AA14DE" w:rsidRPr="00C520EA" w:rsidRDefault="00045D6A" w:rsidP="00DE714B">
      <w:r>
        <w:t>USB to serial UART int</w:t>
      </w:r>
      <w:r w:rsidR="009859CB">
        <w:t>erface</w:t>
      </w:r>
      <w:r w:rsidR="009859CB">
        <w:tab/>
      </w:r>
      <w:r w:rsidR="00917968">
        <w:tab/>
      </w:r>
      <w:proofErr w:type="spellStart"/>
      <w:r>
        <w:t>PmodUSBUART</w:t>
      </w:r>
      <w:proofErr w:type="spellEnd"/>
      <w:r w:rsidR="009859CB">
        <w:br/>
      </w:r>
      <w:r>
        <w:t xml:space="preserve">USB to </w:t>
      </w:r>
      <w:proofErr w:type="spellStart"/>
      <w:r w:rsidR="009859CB">
        <w:t>to</w:t>
      </w:r>
      <w:proofErr w:type="spellEnd"/>
      <w:r w:rsidR="009859CB">
        <w:t xml:space="preserve"> UART converter</w:t>
      </w:r>
      <w:r w:rsidR="005B4C19">
        <w:t xml:space="preserve"> chip</w:t>
      </w:r>
      <w:r w:rsidR="009859CB">
        <w:t xml:space="preserve">: </w:t>
      </w:r>
      <w:r w:rsidR="00917968">
        <w:tab/>
      </w:r>
      <w:r w:rsidR="00917968">
        <w:tab/>
      </w:r>
      <w:r>
        <w:t>F</w:t>
      </w:r>
      <w:r w:rsidR="00AA14DE">
        <w:t>T232RQ</w:t>
      </w:r>
      <w:r w:rsidR="00AA14DE">
        <w:br/>
        <w:t>Jumper set to pos VCC</w:t>
      </w:r>
      <w:r w:rsidR="001912A2">
        <w:t>-</w:t>
      </w:r>
      <w:r w:rsidR="00C520EA" w:rsidRPr="00C520EA">
        <w:t>SYS3V3</w:t>
      </w:r>
      <w:r w:rsidR="001912A2">
        <w:br/>
        <w:t>Jumper between J2-1 and J2-4</w:t>
      </w:r>
    </w:p>
    <w:p w14:paraId="17825F3D" w14:textId="532DB3E4" w:rsidR="00045D6A" w:rsidRDefault="009859CB" w:rsidP="00DE714B">
      <w:r>
        <w:t>RS232 interface</w:t>
      </w:r>
      <w:r>
        <w:tab/>
      </w:r>
      <w:r w:rsidR="00917968">
        <w:tab/>
      </w:r>
      <w:r w:rsidR="00917968">
        <w:tab/>
      </w:r>
      <w:r w:rsidR="00917968">
        <w:tab/>
      </w:r>
      <w:r>
        <w:t>PmodRS232</w:t>
      </w:r>
      <w:r>
        <w:br/>
        <w:t>RS232 to UART converter</w:t>
      </w:r>
      <w:r w:rsidR="005B4C19">
        <w:t xml:space="preserve"> chip</w:t>
      </w:r>
      <w:r>
        <w:t xml:space="preserve">: </w:t>
      </w:r>
      <w:r w:rsidR="00917968">
        <w:tab/>
      </w:r>
      <w:r w:rsidR="00917968">
        <w:tab/>
      </w:r>
      <w:r>
        <w:t>ADM3232E</w:t>
      </w:r>
      <w:r w:rsidR="00045D6A">
        <w:br/>
        <w:t>Jumpers set to:</w:t>
      </w:r>
      <w:r w:rsidR="00045D6A">
        <w:br/>
        <w:t>JP1 Open</w:t>
      </w:r>
      <w:r w:rsidR="00045D6A">
        <w:br/>
        <w:t>JP2 closed</w:t>
      </w:r>
    </w:p>
    <w:p w14:paraId="7F8C57A3" w14:textId="76BEF4EF" w:rsidR="000A7ED4" w:rsidRDefault="00AF2CED" w:rsidP="00DE714B">
      <w:r>
        <w:t>Analogue output interface</w:t>
      </w:r>
      <w:r>
        <w:tab/>
      </w:r>
      <w:r w:rsidR="00917968">
        <w:tab/>
      </w:r>
      <w:r>
        <w:t>PmodDA4. Eight channel analogue outputs</w:t>
      </w:r>
      <w:r>
        <w:br/>
        <w:t xml:space="preserve">DAC </w:t>
      </w:r>
      <w:r w:rsidR="005B4C19">
        <w:t xml:space="preserve">chip: </w:t>
      </w:r>
      <w:r w:rsidR="00917968">
        <w:tab/>
      </w:r>
      <w:r w:rsidR="00917968">
        <w:tab/>
      </w:r>
      <w:r w:rsidR="00917968">
        <w:tab/>
      </w:r>
      <w:r w:rsidR="00917968">
        <w:tab/>
      </w:r>
      <w:r>
        <w:t>AD5628</w:t>
      </w:r>
      <w:r w:rsidR="00917968">
        <w:t xml:space="preserve">, </w:t>
      </w:r>
      <w:proofErr w:type="gramStart"/>
      <w:r w:rsidR="00917968">
        <w:t>12 bit</w:t>
      </w:r>
      <w:proofErr w:type="gramEnd"/>
      <w:r w:rsidR="00917968">
        <w:t xml:space="preserve"> resolution.</w:t>
      </w:r>
      <w:r w:rsidR="000A7ED4">
        <w:br/>
        <w:t>The board is patched to output 0-5 V by means of a connection between C1+ and IC1 pin 7</w:t>
      </w:r>
    </w:p>
    <w:p w14:paraId="460AF60F" w14:textId="77777777" w:rsidR="009859CB" w:rsidRDefault="009859CB" w:rsidP="00DE714B"/>
    <w:p w14:paraId="2D8E8261" w14:textId="77777777" w:rsidR="00E00CB0" w:rsidRPr="00E00CB0" w:rsidRDefault="009859CB" w:rsidP="00DE714B">
      <w:pPr>
        <w:pStyle w:val="Rubrik2"/>
      </w:pPr>
      <w:bookmarkStart w:id="13" w:name="_Toc8807867"/>
      <w:r w:rsidRPr="00E00CB0">
        <w:t>Connections</w:t>
      </w:r>
      <w:bookmarkEnd w:id="13"/>
      <w:r w:rsidR="00E00CB0" w:rsidRPr="00E00CB0">
        <w:br/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2093"/>
        <w:gridCol w:w="1861"/>
        <w:gridCol w:w="1966"/>
        <w:gridCol w:w="2101"/>
        <w:gridCol w:w="1661"/>
      </w:tblGrid>
      <w:tr w:rsidR="00AD135F" w:rsidRPr="00073B0F" w14:paraId="7919E57A" w14:textId="77777777" w:rsidTr="00AD135F">
        <w:tc>
          <w:tcPr>
            <w:tcW w:w="2093" w:type="dxa"/>
          </w:tcPr>
          <w:p w14:paraId="4F2C906A" w14:textId="77777777" w:rsidR="00AD135F" w:rsidRPr="00073B0F" w:rsidRDefault="00AD135F" w:rsidP="00DE714B">
            <w:r w:rsidRPr="00073B0F">
              <w:t>Arduino MKR Zero</w:t>
            </w:r>
          </w:p>
        </w:tc>
        <w:tc>
          <w:tcPr>
            <w:tcW w:w="1861" w:type="dxa"/>
          </w:tcPr>
          <w:p w14:paraId="7BAD0FCA" w14:textId="77777777" w:rsidR="00AD135F" w:rsidRPr="00073B0F" w:rsidRDefault="00AD135F" w:rsidP="00DE714B">
            <w:proofErr w:type="spellStart"/>
            <w:r w:rsidRPr="00073B0F">
              <w:t>PmodUSBUART</w:t>
            </w:r>
            <w:proofErr w:type="spellEnd"/>
          </w:p>
        </w:tc>
        <w:tc>
          <w:tcPr>
            <w:tcW w:w="1966" w:type="dxa"/>
          </w:tcPr>
          <w:p w14:paraId="3943BE0E" w14:textId="77777777" w:rsidR="00AD135F" w:rsidRPr="00073B0F" w:rsidRDefault="00AD135F" w:rsidP="00DE714B">
            <w:r w:rsidRPr="00073B0F">
              <w:t>PmodRS232</w:t>
            </w:r>
          </w:p>
        </w:tc>
        <w:tc>
          <w:tcPr>
            <w:tcW w:w="2101" w:type="dxa"/>
          </w:tcPr>
          <w:p w14:paraId="76DEFAB8" w14:textId="77777777" w:rsidR="00AD135F" w:rsidRPr="00073B0F" w:rsidRDefault="00AD135F" w:rsidP="00DE714B">
            <w:r w:rsidRPr="00073B0F">
              <w:t>PmodDA4</w:t>
            </w:r>
          </w:p>
        </w:tc>
        <w:tc>
          <w:tcPr>
            <w:tcW w:w="1661" w:type="dxa"/>
          </w:tcPr>
          <w:p w14:paraId="63456AAA" w14:textId="77777777" w:rsidR="00AD135F" w:rsidRPr="00073B0F" w:rsidRDefault="00AD135F" w:rsidP="00DE714B">
            <w:r>
              <w:t>BNC out</w:t>
            </w:r>
          </w:p>
        </w:tc>
      </w:tr>
      <w:tr w:rsidR="00AD135F" w:rsidRPr="00C946A0" w14:paraId="5F1F53DF" w14:textId="77777777" w:rsidTr="00AD135F">
        <w:tc>
          <w:tcPr>
            <w:tcW w:w="2093" w:type="dxa"/>
          </w:tcPr>
          <w:p w14:paraId="718584D6" w14:textId="77777777" w:rsidR="00AD135F" w:rsidRPr="00C946A0" w:rsidRDefault="00AD135F" w:rsidP="00DE714B">
            <w:r w:rsidRPr="00C946A0">
              <w:t>VCC</w:t>
            </w:r>
          </w:p>
        </w:tc>
        <w:tc>
          <w:tcPr>
            <w:tcW w:w="1861" w:type="dxa"/>
          </w:tcPr>
          <w:p w14:paraId="2A45E7FA" w14:textId="77777777" w:rsidR="00AD135F" w:rsidRPr="00C946A0" w:rsidRDefault="00AD135F" w:rsidP="00DE714B">
            <w:r>
              <w:t>J2-6</w:t>
            </w:r>
          </w:p>
        </w:tc>
        <w:tc>
          <w:tcPr>
            <w:tcW w:w="1966" w:type="dxa"/>
          </w:tcPr>
          <w:p w14:paraId="56E11A64" w14:textId="77777777" w:rsidR="00AD135F" w:rsidRPr="00C946A0" w:rsidRDefault="00AD135F" w:rsidP="00DE714B">
            <w:r>
              <w:t>J1-6</w:t>
            </w:r>
          </w:p>
        </w:tc>
        <w:tc>
          <w:tcPr>
            <w:tcW w:w="2101" w:type="dxa"/>
          </w:tcPr>
          <w:p w14:paraId="14BE4D7D" w14:textId="77777777" w:rsidR="00AD135F" w:rsidRPr="00C946A0" w:rsidRDefault="00AD135F" w:rsidP="00DE714B"/>
        </w:tc>
        <w:tc>
          <w:tcPr>
            <w:tcW w:w="1661" w:type="dxa"/>
          </w:tcPr>
          <w:p w14:paraId="63AF821C" w14:textId="77777777" w:rsidR="00AD135F" w:rsidRPr="00C946A0" w:rsidRDefault="00AD135F" w:rsidP="00DE714B"/>
        </w:tc>
      </w:tr>
      <w:tr w:rsidR="00AD135F" w:rsidRPr="00C946A0" w14:paraId="14512B1E" w14:textId="77777777" w:rsidTr="00AD135F">
        <w:tc>
          <w:tcPr>
            <w:tcW w:w="2093" w:type="dxa"/>
          </w:tcPr>
          <w:p w14:paraId="4FE17AD6" w14:textId="77777777" w:rsidR="00AD135F" w:rsidRPr="00C946A0" w:rsidRDefault="00AD135F" w:rsidP="00DE714B">
            <w:r>
              <w:t>GND</w:t>
            </w:r>
          </w:p>
        </w:tc>
        <w:tc>
          <w:tcPr>
            <w:tcW w:w="1861" w:type="dxa"/>
          </w:tcPr>
          <w:p w14:paraId="18324201" w14:textId="77777777" w:rsidR="00AD135F" w:rsidRPr="00C946A0" w:rsidRDefault="00AD135F" w:rsidP="00DE714B">
            <w:r>
              <w:t>J2-5</w:t>
            </w:r>
          </w:p>
        </w:tc>
        <w:tc>
          <w:tcPr>
            <w:tcW w:w="1966" w:type="dxa"/>
          </w:tcPr>
          <w:p w14:paraId="5B1AE72B" w14:textId="77777777" w:rsidR="00AD135F" w:rsidRPr="00C946A0" w:rsidRDefault="00AD135F" w:rsidP="00DE714B">
            <w:r>
              <w:t>J1-5</w:t>
            </w:r>
          </w:p>
        </w:tc>
        <w:tc>
          <w:tcPr>
            <w:tcW w:w="2101" w:type="dxa"/>
          </w:tcPr>
          <w:p w14:paraId="32234F6A" w14:textId="77777777" w:rsidR="00AD135F" w:rsidRPr="00C946A0" w:rsidRDefault="00AD135F" w:rsidP="00DE714B">
            <w:r>
              <w:t>J2-5</w:t>
            </w:r>
          </w:p>
        </w:tc>
        <w:tc>
          <w:tcPr>
            <w:tcW w:w="1661" w:type="dxa"/>
          </w:tcPr>
          <w:p w14:paraId="0FAA537A" w14:textId="77777777" w:rsidR="00AD135F" w:rsidRDefault="00AD135F" w:rsidP="00DE714B">
            <w:r>
              <w:t>Common GND</w:t>
            </w:r>
          </w:p>
        </w:tc>
      </w:tr>
      <w:tr w:rsidR="00AD135F" w:rsidRPr="00C946A0" w14:paraId="0446E935" w14:textId="77777777" w:rsidTr="00AD135F">
        <w:tc>
          <w:tcPr>
            <w:tcW w:w="2093" w:type="dxa"/>
          </w:tcPr>
          <w:p w14:paraId="08EFCF6E" w14:textId="77777777" w:rsidR="00AD135F" w:rsidRDefault="00AD135F" w:rsidP="00DE714B"/>
        </w:tc>
        <w:tc>
          <w:tcPr>
            <w:tcW w:w="1861" w:type="dxa"/>
          </w:tcPr>
          <w:p w14:paraId="72F564E8" w14:textId="77777777" w:rsidR="00AD135F" w:rsidRPr="00C946A0" w:rsidRDefault="00AD135F" w:rsidP="00DE714B">
            <w:r>
              <w:t>C6+ (USB +5V)</w:t>
            </w:r>
          </w:p>
        </w:tc>
        <w:tc>
          <w:tcPr>
            <w:tcW w:w="1966" w:type="dxa"/>
          </w:tcPr>
          <w:p w14:paraId="4B2D1017" w14:textId="77777777" w:rsidR="00AD135F" w:rsidRDefault="00AD135F" w:rsidP="00DE714B"/>
        </w:tc>
        <w:tc>
          <w:tcPr>
            <w:tcW w:w="2101" w:type="dxa"/>
          </w:tcPr>
          <w:p w14:paraId="1ACF2D48" w14:textId="77777777" w:rsidR="00AD135F" w:rsidRDefault="00AD135F" w:rsidP="00DE714B">
            <w:r>
              <w:t>J2-6</w:t>
            </w:r>
          </w:p>
        </w:tc>
        <w:tc>
          <w:tcPr>
            <w:tcW w:w="1661" w:type="dxa"/>
          </w:tcPr>
          <w:p w14:paraId="1908DE5A" w14:textId="77777777" w:rsidR="00AD135F" w:rsidRDefault="00AD135F" w:rsidP="00DE714B"/>
        </w:tc>
      </w:tr>
      <w:tr w:rsidR="00AD135F" w:rsidRPr="00C946A0" w14:paraId="183459C7" w14:textId="77777777" w:rsidTr="00AD135F">
        <w:tc>
          <w:tcPr>
            <w:tcW w:w="2093" w:type="dxa"/>
          </w:tcPr>
          <w:p w14:paraId="2F6D46CF" w14:textId="77777777" w:rsidR="00AD135F" w:rsidRDefault="00AD135F" w:rsidP="00DE714B">
            <w:r>
              <w:t>TX (out) [USART 5]</w:t>
            </w:r>
          </w:p>
        </w:tc>
        <w:tc>
          <w:tcPr>
            <w:tcW w:w="1861" w:type="dxa"/>
          </w:tcPr>
          <w:p w14:paraId="0E4241A7" w14:textId="77777777" w:rsidR="00AD135F" w:rsidRPr="00C946A0" w:rsidRDefault="00AD135F" w:rsidP="00DE714B">
            <w:r>
              <w:t>J2-2 (RX, in)</w:t>
            </w:r>
          </w:p>
        </w:tc>
        <w:tc>
          <w:tcPr>
            <w:tcW w:w="1966" w:type="dxa"/>
          </w:tcPr>
          <w:p w14:paraId="1EDD5DF7" w14:textId="77777777" w:rsidR="00AD135F" w:rsidRPr="00C946A0" w:rsidRDefault="00AD135F" w:rsidP="00DE714B"/>
        </w:tc>
        <w:tc>
          <w:tcPr>
            <w:tcW w:w="2101" w:type="dxa"/>
          </w:tcPr>
          <w:p w14:paraId="2D6A8C59" w14:textId="77777777" w:rsidR="00AD135F" w:rsidRPr="00C946A0" w:rsidRDefault="00AD135F" w:rsidP="00DE714B"/>
        </w:tc>
        <w:tc>
          <w:tcPr>
            <w:tcW w:w="1661" w:type="dxa"/>
          </w:tcPr>
          <w:p w14:paraId="6B96EDF9" w14:textId="77777777" w:rsidR="00AD135F" w:rsidRPr="00C946A0" w:rsidRDefault="00AD135F" w:rsidP="00DE714B"/>
        </w:tc>
      </w:tr>
      <w:tr w:rsidR="00AD135F" w:rsidRPr="00C946A0" w14:paraId="0ACECBEA" w14:textId="77777777" w:rsidTr="00AD135F">
        <w:tc>
          <w:tcPr>
            <w:tcW w:w="2093" w:type="dxa"/>
          </w:tcPr>
          <w:p w14:paraId="2B64E58F" w14:textId="77777777" w:rsidR="00AD135F" w:rsidRDefault="00AD135F" w:rsidP="00DE714B">
            <w:r>
              <w:lastRenderedPageBreak/>
              <w:t>RX (in) [USART 5]</w:t>
            </w:r>
          </w:p>
        </w:tc>
        <w:tc>
          <w:tcPr>
            <w:tcW w:w="1861" w:type="dxa"/>
          </w:tcPr>
          <w:p w14:paraId="58C7769D" w14:textId="77777777" w:rsidR="00AD135F" w:rsidRPr="00C946A0" w:rsidRDefault="00AD135F" w:rsidP="00DE714B">
            <w:r>
              <w:t>J2-3 (TX, out)</w:t>
            </w:r>
          </w:p>
        </w:tc>
        <w:tc>
          <w:tcPr>
            <w:tcW w:w="1966" w:type="dxa"/>
          </w:tcPr>
          <w:p w14:paraId="771E52CD" w14:textId="77777777" w:rsidR="00AD135F" w:rsidRPr="00C946A0" w:rsidRDefault="00AD135F" w:rsidP="00DE714B"/>
        </w:tc>
        <w:tc>
          <w:tcPr>
            <w:tcW w:w="2101" w:type="dxa"/>
          </w:tcPr>
          <w:p w14:paraId="615B86A5" w14:textId="77777777" w:rsidR="00AD135F" w:rsidRPr="00C946A0" w:rsidRDefault="00AD135F" w:rsidP="00DE714B"/>
        </w:tc>
        <w:tc>
          <w:tcPr>
            <w:tcW w:w="1661" w:type="dxa"/>
          </w:tcPr>
          <w:p w14:paraId="0F4951AB" w14:textId="77777777" w:rsidR="00AD135F" w:rsidRPr="00C946A0" w:rsidRDefault="00AD135F" w:rsidP="00DE714B"/>
        </w:tc>
      </w:tr>
      <w:tr w:rsidR="00AD135F" w:rsidRPr="00C946A0" w14:paraId="4B403E40" w14:textId="77777777" w:rsidTr="00AD135F">
        <w:tc>
          <w:tcPr>
            <w:tcW w:w="2093" w:type="dxa"/>
          </w:tcPr>
          <w:p w14:paraId="3A718BBA" w14:textId="77777777" w:rsidR="00AD135F" w:rsidRDefault="00AD135F" w:rsidP="00DE714B">
            <w:r>
              <w:t>A5 (out) [USART 0]</w:t>
            </w:r>
          </w:p>
        </w:tc>
        <w:tc>
          <w:tcPr>
            <w:tcW w:w="1861" w:type="dxa"/>
          </w:tcPr>
          <w:p w14:paraId="310A2F7E" w14:textId="77777777" w:rsidR="00AD135F" w:rsidRPr="00C946A0" w:rsidRDefault="00AD135F" w:rsidP="00DE714B"/>
        </w:tc>
        <w:tc>
          <w:tcPr>
            <w:tcW w:w="1966" w:type="dxa"/>
          </w:tcPr>
          <w:p w14:paraId="6ECCD534" w14:textId="77777777" w:rsidR="00AD135F" w:rsidRPr="00C946A0" w:rsidRDefault="00AD135F" w:rsidP="00DE714B">
            <w:r>
              <w:t>J1-4 (RX, in)</w:t>
            </w:r>
          </w:p>
        </w:tc>
        <w:tc>
          <w:tcPr>
            <w:tcW w:w="2101" w:type="dxa"/>
          </w:tcPr>
          <w:p w14:paraId="431C2354" w14:textId="77777777" w:rsidR="00AD135F" w:rsidRPr="00C946A0" w:rsidRDefault="00AD135F" w:rsidP="00DE714B"/>
        </w:tc>
        <w:tc>
          <w:tcPr>
            <w:tcW w:w="1661" w:type="dxa"/>
          </w:tcPr>
          <w:p w14:paraId="298415AC" w14:textId="77777777" w:rsidR="00AD135F" w:rsidRPr="00C946A0" w:rsidRDefault="00AD135F" w:rsidP="00DE714B"/>
        </w:tc>
      </w:tr>
      <w:tr w:rsidR="00AD135F" w:rsidRPr="00C946A0" w14:paraId="17F91319" w14:textId="77777777" w:rsidTr="00AD135F">
        <w:tc>
          <w:tcPr>
            <w:tcW w:w="2093" w:type="dxa"/>
          </w:tcPr>
          <w:p w14:paraId="7AA10420" w14:textId="77777777" w:rsidR="00AD135F" w:rsidRDefault="00AD135F" w:rsidP="00DE714B">
            <w:r>
              <w:t>A6 (in) [USART 0]</w:t>
            </w:r>
          </w:p>
        </w:tc>
        <w:tc>
          <w:tcPr>
            <w:tcW w:w="1861" w:type="dxa"/>
          </w:tcPr>
          <w:p w14:paraId="0E282887" w14:textId="77777777" w:rsidR="00AD135F" w:rsidRPr="00C946A0" w:rsidRDefault="00AD135F" w:rsidP="00DE714B"/>
        </w:tc>
        <w:tc>
          <w:tcPr>
            <w:tcW w:w="1966" w:type="dxa"/>
          </w:tcPr>
          <w:p w14:paraId="35A781E9" w14:textId="77777777" w:rsidR="00AD135F" w:rsidRPr="00C946A0" w:rsidRDefault="00AD135F" w:rsidP="00DE714B">
            <w:r>
              <w:t>J1-3 (TX, out)</w:t>
            </w:r>
          </w:p>
        </w:tc>
        <w:tc>
          <w:tcPr>
            <w:tcW w:w="2101" w:type="dxa"/>
          </w:tcPr>
          <w:p w14:paraId="762F8A54" w14:textId="77777777" w:rsidR="00AD135F" w:rsidRPr="00C946A0" w:rsidRDefault="00AD135F" w:rsidP="00DE714B"/>
        </w:tc>
        <w:tc>
          <w:tcPr>
            <w:tcW w:w="1661" w:type="dxa"/>
          </w:tcPr>
          <w:p w14:paraId="18DAABAF" w14:textId="77777777" w:rsidR="00AD135F" w:rsidRPr="00C946A0" w:rsidRDefault="00AD135F" w:rsidP="00DE714B"/>
        </w:tc>
      </w:tr>
      <w:tr w:rsidR="00AD135F" w:rsidRPr="00C946A0" w14:paraId="2D4F5409" w14:textId="77777777" w:rsidTr="00AD135F">
        <w:tc>
          <w:tcPr>
            <w:tcW w:w="2093" w:type="dxa"/>
          </w:tcPr>
          <w:p w14:paraId="495E543D" w14:textId="77777777" w:rsidR="00AD135F" w:rsidRDefault="00AD135F" w:rsidP="00DE714B">
            <w:r>
              <w:t>SCK</w:t>
            </w:r>
          </w:p>
        </w:tc>
        <w:tc>
          <w:tcPr>
            <w:tcW w:w="1861" w:type="dxa"/>
          </w:tcPr>
          <w:p w14:paraId="42D27DCE" w14:textId="77777777" w:rsidR="00AD135F" w:rsidRPr="00C946A0" w:rsidRDefault="00AD135F" w:rsidP="00DE714B"/>
        </w:tc>
        <w:tc>
          <w:tcPr>
            <w:tcW w:w="1966" w:type="dxa"/>
          </w:tcPr>
          <w:p w14:paraId="203112EB" w14:textId="77777777" w:rsidR="00AD135F" w:rsidRPr="00C946A0" w:rsidRDefault="00AD135F" w:rsidP="00DE714B"/>
        </w:tc>
        <w:tc>
          <w:tcPr>
            <w:tcW w:w="2101" w:type="dxa"/>
          </w:tcPr>
          <w:p w14:paraId="15AF7500" w14:textId="77777777" w:rsidR="00AD135F" w:rsidRPr="00C946A0" w:rsidRDefault="00AD135F" w:rsidP="00DE714B">
            <w:r>
              <w:t>J2-4 (SCLK)</w:t>
            </w:r>
          </w:p>
        </w:tc>
        <w:tc>
          <w:tcPr>
            <w:tcW w:w="1661" w:type="dxa"/>
          </w:tcPr>
          <w:p w14:paraId="07283A40" w14:textId="77777777" w:rsidR="00AD135F" w:rsidRDefault="00AD135F" w:rsidP="00DE714B"/>
        </w:tc>
      </w:tr>
      <w:tr w:rsidR="00AD135F" w:rsidRPr="00C946A0" w14:paraId="332524A5" w14:textId="77777777" w:rsidTr="00AD135F">
        <w:tc>
          <w:tcPr>
            <w:tcW w:w="2093" w:type="dxa"/>
          </w:tcPr>
          <w:p w14:paraId="5757AC3E" w14:textId="77777777" w:rsidR="00AD135F" w:rsidRDefault="00AD135F" w:rsidP="00DE714B">
            <w:r>
              <w:t>MOSI</w:t>
            </w:r>
          </w:p>
        </w:tc>
        <w:tc>
          <w:tcPr>
            <w:tcW w:w="1861" w:type="dxa"/>
          </w:tcPr>
          <w:p w14:paraId="5977B198" w14:textId="77777777" w:rsidR="00AD135F" w:rsidRPr="00C946A0" w:rsidRDefault="00AD135F" w:rsidP="00DE714B"/>
        </w:tc>
        <w:tc>
          <w:tcPr>
            <w:tcW w:w="1966" w:type="dxa"/>
          </w:tcPr>
          <w:p w14:paraId="5FE503B6" w14:textId="77777777" w:rsidR="00AD135F" w:rsidRPr="00C946A0" w:rsidRDefault="00AD135F" w:rsidP="00DE714B"/>
        </w:tc>
        <w:tc>
          <w:tcPr>
            <w:tcW w:w="2101" w:type="dxa"/>
          </w:tcPr>
          <w:p w14:paraId="6FCC41BE" w14:textId="77777777" w:rsidR="00AD135F" w:rsidRPr="00C946A0" w:rsidRDefault="00AD135F" w:rsidP="00DE714B">
            <w:r>
              <w:t>J2-2 (DIN)</w:t>
            </w:r>
          </w:p>
        </w:tc>
        <w:tc>
          <w:tcPr>
            <w:tcW w:w="1661" w:type="dxa"/>
          </w:tcPr>
          <w:p w14:paraId="0A03140E" w14:textId="77777777" w:rsidR="00AD135F" w:rsidRDefault="00AD135F" w:rsidP="00DE714B"/>
        </w:tc>
      </w:tr>
      <w:tr w:rsidR="00AD135F" w:rsidRPr="00C946A0" w14:paraId="7C6FCFB3" w14:textId="77777777" w:rsidTr="00AD135F">
        <w:tc>
          <w:tcPr>
            <w:tcW w:w="2093" w:type="dxa"/>
          </w:tcPr>
          <w:p w14:paraId="32FB9353" w14:textId="77777777" w:rsidR="00AD135F" w:rsidRDefault="00AD135F" w:rsidP="00DE714B">
            <w:r>
              <w:t>7 (I/O PA21)</w:t>
            </w:r>
          </w:p>
        </w:tc>
        <w:tc>
          <w:tcPr>
            <w:tcW w:w="1861" w:type="dxa"/>
          </w:tcPr>
          <w:p w14:paraId="784FB8A2" w14:textId="77777777" w:rsidR="00AD135F" w:rsidRPr="00C946A0" w:rsidRDefault="00AD135F" w:rsidP="00DE714B"/>
        </w:tc>
        <w:tc>
          <w:tcPr>
            <w:tcW w:w="1966" w:type="dxa"/>
          </w:tcPr>
          <w:p w14:paraId="256B04C2" w14:textId="77777777" w:rsidR="00AD135F" w:rsidRPr="00C946A0" w:rsidRDefault="00AD135F" w:rsidP="00DE714B"/>
        </w:tc>
        <w:tc>
          <w:tcPr>
            <w:tcW w:w="2101" w:type="dxa"/>
          </w:tcPr>
          <w:p w14:paraId="15A23B27" w14:textId="77777777" w:rsidR="00AD135F" w:rsidRPr="00C946A0" w:rsidRDefault="00AD135F" w:rsidP="00DE714B">
            <w:r>
              <w:t>J2-1 (SYNC)</w:t>
            </w:r>
          </w:p>
        </w:tc>
        <w:tc>
          <w:tcPr>
            <w:tcW w:w="1661" w:type="dxa"/>
          </w:tcPr>
          <w:p w14:paraId="0BC4153F" w14:textId="77777777" w:rsidR="00AD135F" w:rsidRDefault="00AD135F" w:rsidP="00DE714B"/>
        </w:tc>
      </w:tr>
      <w:tr w:rsidR="00AD135F" w:rsidRPr="00C946A0" w14:paraId="219973A5" w14:textId="77777777" w:rsidTr="00AD135F">
        <w:tc>
          <w:tcPr>
            <w:tcW w:w="2093" w:type="dxa"/>
          </w:tcPr>
          <w:p w14:paraId="6880009C" w14:textId="77777777" w:rsidR="00AD135F" w:rsidRDefault="00AD135F" w:rsidP="00DE714B"/>
        </w:tc>
        <w:tc>
          <w:tcPr>
            <w:tcW w:w="1861" w:type="dxa"/>
          </w:tcPr>
          <w:p w14:paraId="11A440CF" w14:textId="77777777" w:rsidR="00AD135F" w:rsidRPr="00C946A0" w:rsidRDefault="00AD135F" w:rsidP="00DE714B"/>
        </w:tc>
        <w:tc>
          <w:tcPr>
            <w:tcW w:w="1966" w:type="dxa"/>
          </w:tcPr>
          <w:p w14:paraId="6556FA65" w14:textId="77777777" w:rsidR="00AD135F" w:rsidRPr="00C946A0" w:rsidRDefault="00AD135F" w:rsidP="00DE714B"/>
        </w:tc>
        <w:tc>
          <w:tcPr>
            <w:tcW w:w="2101" w:type="dxa"/>
          </w:tcPr>
          <w:p w14:paraId="54D0F38B" w14:textId="77777777" w:rsidR="00AD135F" w:rsidRDefault="00AD135F" w:rsidP="00DE714B">
            <w:r>
              <w:t>Out 0</w:t>
            </w:r>
          </w:p>
        </w:tc>
        <w:tc>
          <w:tcPr>
            <w:tcW w:w="1661" w:type="dxa"/>
          </w:tcPr>
          <w:p w14:paraId="6F1C0930" w14:textId="77777777" w:rsidR="00AD135F" w:rsidRDefault="00AD135F" w:rsidP="00DE714B">
            <w:r>
              <w:t>3</w:t>
            </w:r>
          </w:p>
        </w:tc>
      </w:tr>
      <w:tr w:rsidR="00AD135F" w:rsidRPr="00C946A0" w14:paraId="0648E735" w14:textId="77777777" w:rsidTr="00AD135F">
        <w:tc>
          <w:tcPr>
            <w:tcW w:w="2093" w:type="dxa"/>
          </w:tcPr>
          <w:p w14:paraId="16F64880" w14:textId="77777777" w:rsidR="00AD135F" w:rsidRDefault="00AD135F" w:rsidP="00DE714B"/>
        </w:tc>
        <w:tc>
          <w:tcPr>
            <w:tcW w:w="1861" w:type="dxa"/>
          </w:tcPr>
          <w:p w14:paraId="01481BE3" w14:textId="77777777" w:rsidR="00AD135F" w:rsidRPr="00C946A0" w:rsidRDefault="00AD135F" w:rsidP="00DE714B"/>
        </w:tc>
        <w:tc>
          <w:tcPr>
            <w:tcW w:w="1966" w:type="dxa"/>
          </w:tcPr>
          <w:p w14:paraId="46628E95" w14:textId="77777777" w:rsidR="00AD135F" w:rsidRPr="00C946A0" w:rsidRDefault="00AD135F" w:rsidP="00DE714B"/>
        </w:tc>
        <w:tc>
          <w:tcPr>
            <w:tcW w:w="2101" w:type="dxa"/>
          </w:tcPr>
          <w:p w14:paraId="4E04D008" w14:textId="77777777" w:rsidR="00AD135F" w:rsidRDefault="00AD135F" w:rsidP="00DE714B">
            <w:r>
              <w:t>Out 1</w:t>
            </w:r>
          </w:p>
        </w:tc>
        <w:tc>
          <w:tcPr>
            <w:tcW w:w="1661" w:type="dxa"/>
          </w:tcPr>
          <w:p w14:paraId="29ADA969" w14:textId="77777777" w:rsidR="00AD135F" w:rsidRDefault="00AD135F" w:rsidP="00DE714B">
            <w:r>
              <w:t>4</w:t>
            </w:r>
          </w:p>
        </w:tc>
      </w:tr>
      <w:tr w:rsidR="00AD135F" w:rsidRPr="00C946A0" w14:paraId="5C662214" w14:textId="77777777" w:rsidTr="00AD135F">
        <w:tc>
          <w:tcPr>
            <w:tcW w:w="2093" w:type="dxa"/>
          </w:tcPr>
          <w:p w14:paraId="35DA895D" w14:textId="77777777" w:rsidR="00AD135F" w:rsidRDefault="00AD135F" w:rsidP="00DE714B"/>
        </w:tc>
        <w:tc>
          <w:tcPr>
            <w:tcW w:w="1861" w:type="dxa"/>
          </w:tcPr>
          <w:p w14:paraId="1BD4759A" w14:textId="77777777" w:rsidR="00AD135F" w:rsidRPr="00C946A0" w:rsidRDefault="00AD135F" w:rsidP="00DE714B"/>
        </w:tc>
        <w:tc>
          <w:tcPr>
            <w:tcW w:w="1966" w:type="dxa"/>
          </w:tcPr>
          <w:p w14:paraId="40B04CFE" w14:textId="77777777" w:rsidR="00AD135F" w:rsidRPr="00C946A0" w:rsidRDefault="00AD135F" w:rsidP="00DE714B"/>
        </w:tc>
        <w:tc>
          <w:tcPr>
            <w:tcW w:w="2101" w:type="dxa"/>
          </w:tcPr>
          <w:p w14:paraId="46868104" w14:textId="77777777" w:rsidR="00AD135F" w:rsidRDefault="00AD135F" w:rsidP="00DE714B">
            <w:r>
              <w:t>Out 2</w:t>
            </w:r>
          </w:p>
        </w:tc>
        <w:tc>
          <w:tcPr>
            <w:tcW w:w="1661" w:type="dxa"/>
          </w:tcPr>
          <w:p w14:paraId="31106101" w14:textId="77777777" w:rsidR="00AD135F" w:rsidRDefault="00AD135F" w:rsidP="00DE714B">
            <w:r>
              <w:t>5</w:t>
            </w:r>
          </w:p>
        </w:tc>
      </w:tr>
      <w:tr w:rsidR="00AD135F" w:rsidRPr="00C946A0" w14:paraId="74358A68" w14:textId="77777777" w:rsidTr="00AD135F">
        <w:tc>
          <w:tcPr>
            <w:tcW w:w="2093" w:type="dxa"/>
          </w:tcPr>
          <w:p w14:paraId="55363461" w14:textId="77777777" w:rsidR="00AD135F" w:rsidRDefault="00AD135F" w:rsidP="00DE714B"/>
        </w:tc>
        <w:tc>
          <w:tcPr>
            <w:tcW w:w="1861" w:type="dxa"/>
          </w:tcPr>
          <w:p w14:paraId="1B844249" w14:textId="77777777" w:rsidR="00AD135F" w:rsidRPr="00C946A0" w:rsidRDefault="00AD135F" w:rsidP="00DE714B"/>
        </w:tc>
        <w:tc>
          <w:tcPr>
            <w:tcW w:w="1966" w:type="dxa"/>
          </w:tcPr>
          <w:p w14:paraId="3BEFA437" w14:textId="77777777" w:rsidR="00AD135F" w:rsidRPr="00C946A0" w:rsidRDefault="00AD135F" w:rsidP="00DE714B"/>
        </w:tc>
        <w:tc>
          <w:tcPr>
            <w:tcW w:w="2101" w:type="dxa"/>
          </w:tcPr>
          <w:p w14:paraId="737BA692" w14:textId="77777777" w:rsidR="00AD135F" w:rsidRDefault="00AD135F" w:rsidP="00DE714B">
            <w:r>
              <w:t>Out 3</w:t>
            </w:r>
          </w:p>
        </w:tc>
        <w:tc>
          <w:tcPr>
            <w:tcW w:w="1661" w:type="dxa"/>
          </w:tcPr>
          <w:p w14:paraId="69B23203" w14:textId="77777777" w:rsidR="00AD135F" w:rsidRDefault="00AD135F" w:rsidP="00DE714B">
            <w:r>
              <w:t>6</w:t>
            </w:r>
          </w:p>
        </w:tc>
      </w:tr>
      <w:tr w:rsidR="00AD135F" w:rsidRPr="00C946A0" w14:paraId="5234B02A" w14:textId="77777777" w:rsidTr="00AD135F">
        <w:tc>
          <w:tcPr>
            <w:tcW w:w="2093" w:type="dxa"/>
          </w:tcPr>
          <w:p w14:paraId="450BB882" w14:textId="77777777" w:rsidR="00AD135F" w:rsidRDefault="00AD135F" w:rsidP="00DE714B"/>
        </w:tc>
        <w:tc>
          <w:tcPr>
            <w:tcW w:w="1861" w:type="dxa"/>
          </w:tcPr>
          <w:p w14:paraId="6DB22F76" w14:textId="77777777" w:rsidR="00AD135F" w:rsidRPr="00C946A0" w:rsidRDefault="00AD135F" w:rsidP="00DE714B"/>
        </w:tc>
        <w:tc>
          <w:tcPr>
            <w:tcW w:w="1966" w:type="dxa"/>
          </w:tcPr>
          <w:p w14:paraId="67D3B2B5" w14:textId="77777777" w:rsidR="00AD135F" w:rsidRPr="00C946A0" w:rsidRDefault="00AD135F" w:rsidP="00DE714B"/>
        </w:tc>
        <w:tc>
          <w:tcPr>
            <w:tcW w:w="2101" w:type="dxa"/>
          </w:tcPr>
          <w:p w14:paraId="3F7BB8DF" w14:textId="77777777" w:rsidR="00AD135F" w:rsidRDefault="00AD135F" w:rsidP="00DE714B">
            <w:r>
              <w:t>Out 4</w:t>
            </w:r>
          </w:p>
        </w:tc>
        <w:tc>
          <w:tcPr>
            <w:tcW w:w="1661" w:type="dxa"/>
          </w:tcPr>
          <w:p w14:paraId="08702B2A" w14:textId="77777777" w:rsidR="00AD135F" w:rsidRDefault="00AD135F" w:rsidP="00DE714B">
            <w:r>
              <w:t>7</w:t>
            </w:r>
          </w:p>
        </w:tc>
      </w:tr>
    </w:tbl>
    <w:p w14:paraId="4A572727" w14:textId="77777777" w:rsidR="00AD135F" w:rsidRDefault="00AD135F" w:rsidP="00DE714B">
      <w:pPr>
        <w:rPr>
          <w:sz w:val="28"/>
          <w:szCs w:val="28"/>
        </w:rPr>
      </w:pPr>
      <w:r>
        <w:br w:type="page"/>
      </w:r>
    </w:p>
    <w:p w14:paraId="0C85F297" w14:textId="77777777" w:rsidR="009859CB" w:rsidRPr="006C49FF" w:rsidRDefault="006C49FF" w:rsidP="00DE714B">
      <w:pPr>
        <w:pStyle w:val="Rubrik2"/>
      </w:pPr>
      <w:bookmarkStart w:id="14" w:name="_Toc8807868"/>
      <w:r w:rsidRPr="006C49FF">
        <w:lastRenderedPageBreak/>
        <w:t>Schematics</w:t>
      </w:r>
      <w:bookmarkEnd w:id="14"/>
    </w:p>
    <w:p w14:paraId="09B84228" w14:textId="77777777" w:rsidR="006C49FF" w:rsidRPr="006C49FF" w:rsidRDefault="006C49FF" w:rsidP="00DE714B">
      <w:pPr>
        <w:pStyle w:val="Rubrik3"/>
      </w:pPr>
      <w:bookmarkStart w:id="15" w:name="_Toc8807869"/>
      <w:r w:rsidRPr="006C49FF">
        <w:t>Arduino MKR Zero</w:t>
      </w:r>
      <w:bookmarkEnd w:id="15"/>
    </w:p>
    <w:p w14:paraId="7CCEADF4" w14:textId="77777777" w:rsidR="006C49FF" w:rsidRDefault="006C49FF" w:rsidP="00DE714B">
      <w:r>
        <w:rPr>
          <w:noProof/>
          <w:lang w:eastAsia="sv-SE"/>
        </w:rPr>
        <w:drawing>
          <wp:inline distT="0" distB="0" distL="0" distR="0" wp14:anchorId="1F06A02F" wp14:editId="5C3BFC72">
            <wp:extent cx="6276109" cy="4239677"/>
            <wp:effectExtent l="0" t="0" r="0" b="8890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866" cy="423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570A" w14:textId="77777777" w:rsidR="006C49FF" w:rsidRPr="006C49FF" w:rsidRDefault="006C49FF" w:rsidP="00DE714B">
      <w:r>
        <w:rPr>
          <w:noProof/>
          <w:lang w:eastAsia="sv-SE"/>
        </w:rPr>
        <w:drawing>
          <wp:inline distT="0" distB="0" distL="0" distR="0" wp14:anchorId="0450854C" wp14:editId="20166CF5">
            <wp:extent cx="6342611" cy="3863827"/>
            <wp:effectExtent l="0" t="0" r="1270" b="381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387" cy="38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D599" w14:textId="77777777" w:rsidR="006C49FF" w:rsidRPr="006C49FF" w:rsidRDefault="00F772FC" w:rsidP="00DE714B">
      <w:pPr>
        <w:pStyle w:val="Rubrik3"/>
      </w:pPr>
      <w:bookmarkStart w:id="16" w:name="_Toc8807870"/>
      <w:proofErr w:type="spellStart"/>
      <w:r>
        <w:lastRenderedPageBreak/>
        <w:t>Pmod</w:t>
      </w:r>
      <w:r w:rsidR="006C49FF" w:rsidRPr="006C49FF">
        <w:t>USBUART</w:t>
      </w:r>
      <w:bookmarkEnd w:id="16"/>
      <w:proofErr w:type="spellEnd"/>
    </w:p>
    <w:p w14:paraId="6FFE4CE9" w14:textId="77777777" w:rsidR="006C49FF" w:rsidRPr="006C49FF" w:rsidRDefault="006C49FF" w:rsidP="00DE714B">
      <w:r>
        <w:rPr>
          <w:noProof/>
          <w:lang w:eastAsia="sv-SE"/>
        </w:rPr>
        <w:drawing>
          <wp:inline distT="0" distB="0" distL="0" distR="0" wp14:anchorId="175EBD43" wp14:editId="288F670B">
            <wp:extent cx="6341615" cy="2219498"/>
            <wp:effectExtent l="0" t="0" r="2540" b="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3544" cy="22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6A14" w14:textId="77777777" w:rsidR="006C49FF" w:rsidRPr="006C49FF" w:rsidRDefault="006C49FF" w:rsidP="00DE714B">
      <w:pPr>
        <w:pStyle w:val="Rubrik3"/>
      </w:pPr>
      <w:bookmarkStart w:id="17" w:name="_Toc8807871"/>
      <w:r w:rsidRPr="006C49FF">
        <w:t>PmodRS232</w:t>
      </w:r>
      <w:bookmarkEnd w:id="17"/>
    </w:p>
    <w:p w14:paraId="74C7363D" w14:textId="77777777" w:rsidR="006C49FF" w:rsidRPr="006C49FF" w:rsidRDefault="006C49FF" w:rsidP="00DE714B">
      <w:r>
        <w:rPr>
          <w:noProof/>
          <w:lang w:eastAsia="sv-SE"/>
        </w:rPr>
        <w:drawing>
          <wp:inline distT="0" distB="0" distL="0" distR="0" wp14:anchorId="2070D136" wp14:editId="2316D1A5">
            <wp:extent cx="5972810" cy="2753360"/>
            <wp:effectExtent l="0" t="0" r="8890" b="8890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AC1D" w14:textId="77777777" w:rsidR="006C49FF" w:rsidRPr="006C49FF" w:rsidRDefault="006C49FF" w:rsidP="00DE714B">
      <w:pPr>
        <w:pStyle w:val="Rubrik3"/>
      </w:pPr>
      <w:bookmarkStart w:id="18" w:name="_Toc8807872"/>
      <w:r w:rsidRPr="006C49FF">
        <w:t>PmodDA4</w:t>
      </w:r>
      <w:bookmarkEnd w:id="18"/>
    </w:p>
    <w:p w14:paraId="456F8204" w14:textId="77777777" w:rsidR="006C49FF" w:rsidRPr="006C49FF" w:rsidRDefault="006C49FF" w:rsidP="00DE714B">
      <w:r>
        <w:rPr>
          <w:noProof/>
          <w:lang w:eastAsia="sv-SE"/>
        </w:rPr>
        <w:drawing>
          <wp:inline distT="0" distB="0" distL="0" distR="0" wp14:anchorId="3D75764A" wp14:editId="5E47DC6F">
            <wp:extent cx="5972810" cy="2427605"/>
            <wp:effectExtent l="0" t="0" r="8890" b="0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B71B" w14:textId="77777777" w:rsidR="00AF2CED" w:rsidRPr="00470795" w:rsidRDefault="00470795" w:rsidP="00DE714B">
      <w:pPr>
        <w:pStyle w:val="Rubrik1"/>
      </w:pPr>
      <w:bookmarkStart w:id="19" w:name="_Toc8807873"/>
      <w:r w:rsidRPr="00470795">
        <w:t>Programming</w:t>
      </w:r>
      <w:bookmarkEnd w:id="19"/>
    </w:p>
    <w:p w14:paraId="450C76FA" w14:textId="77777777" w:rsidR="00470795" w:rsidRDefault="00470795" w:rsidP="00DE714B">
      <w:r>
        <w:lastRenderedPageBreak/>
        <w:t xml:space="preserve">Arduino MKR Zero is not using the Arduino bootloader or programming interface. </w:t>
      </w:r>
      <w:r w:rsidR="00261901">
        <w:t xml:space="preserve">All Arduino related code on the board has been erased. (The bootloader is still intact but not intended to be used). </w:t>
      </w:r>
      <w:proofErr w:type="gramStart"/>
      <w:r>
        <w:t>Instead</w:t>
      </w:r>
      <w:proofErr w:type="gramEnd"/>
      <w:r>
        <w:t xml:space="preserve"> it is programmed and debugged directly over the JTAG interface of the back of the board. An Atmel-ICE has been used for debugging/programming but there are other compatible debuggers.</w:t>
      </w:r>
    </w:p>
    <w:p w14:paraId="0A3D2B71" w14:textId="77777777" w:rsidR="00470795" w:rsidRPr="00470795" w:rsidRDefault="00470795" w:rsidP="00DE714B">
      <w:pPr>
        <w:pStyle w:val="Rubrik2"/>
      </w:pPr>
      <w:bookmarkStart w:id="20" w:name="_Toc8807874"/>
      <w:r w:rsidRPr="00470795">
        <w:t>Connection of debugger</w:t>
      </w:r>
      <w:bookmarkEnd w:id="20"/>
    </w:p>
    <w:p w14:paraId="67B840A0" w14:textId="77777777" w:rsidR="00470795" w:rsidRDefault="00470795" w:rsidP="00DE714B">
      <w:r>
        <w:rPr>
          <w:noProof/>
          <w:lang w:eastAsia="sv-SE"/>
        </w:rPr>
        <w:drawing>
          <wp:inline distT="0" distB="0" distL="0" distR="0" wp14:anchorId="05E06937" wp14:editId="0D31231F">
            <wp:extent cx="5760720" cy="2378025"/>
            <wp:effectExtent l="0" t="0" r="0" b="3810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2B45" w14:textId="77777777" w:rsidR="00470795" w:rsidRDefault="00470795" w:rsidP="00DE714B"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1D2252" wp14:editId="45BA7742">
                <wp:simplePos x="0" y="0"/>
                <wp:positionH relativeFrom="column">
                  <wp:posOffset>2935605</wp:posOffset>
                </wp:positionH>
                <wp:positionV relativeFrom="paragraph">
                  <wp:posOffset>2038647</wp:posOffset>
                </wp:positionV>
                <wp:extent cx="760855" cy="0"/>
                <wp:effectExtent l="38100" t="76200" r="0" b="114300"/>
                <wp:wrapNone/>
                <wp:docPr id="16" name="Rak pi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0855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097F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k pil 16" o:spid="_x0000_s1026" type="#_x0000_t32" style="position:absolute;margin-left:231.15pt;margin-top:160.5pt;width:59.9pt;height: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" strokecolor="red" strokeweight="1.75pt">
                <v:stroke endarrow="open"/>
              </v:shape>
            </w:pict>
          </mc:Fallback>
        </mc:AlternateContent>
      </w:r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7E0628" wp14:editId="06BEE495">
                <wp:simplePos x="0" y="0"/>
                <wp:positionH relativeFrom="column">
                  <wp:posOffset>2935605</wp:posOffset>
                </wp:positionH>
                <wp:positionV relativeFrom="paragraph">
                  <wp:posOffset>1878817</wp:posOffset>
                </wp:positionV>
                <wp:extent cx="760855" cy="0"/>
                <wp:effectExtent l="38100" t="76200" r="0" b="114300"/>
                <wp:wrapNone/>
                <wp:docPr id="17" name="Rak pi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0855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70821" id="Rak pil 17" o:spid="_x0000_s1026" type="#_x0000_t32" style="position:absolute;margin-left:231.15pt;margin-top:147.95pt;width:59.9pt;height: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" strokecolor="red" strokeweight="1.75pt">
                <v:stroke endarrow="open"/>
              </v:shape>
            </w:pict>
          </mc:Fallback>
        </mc:AlternateContent>
      </w:r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53D682" wp14:editId="7F5923C5">
                <wp:simplePos x="0" y="0"/>
                <wp:positionH relativeFrom="column">
                  <wp:posOffset>2935935</wp:posOffset>
                </wp:positionH>
                <wp:positionV relativeFrom="paragraph">
                  <wp:posOffset>1730680</wp:posOffset>
                </wp:positionV>
                <wp:extent cx="760855" cy="0"/>
                <wp:effectExtent l="38100" t="76200" r="0" b="114300"/>
                <wp:wrapNone/>
                <wp:docPr id="18" name="Rak pi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0855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634CD" id="Rak pil 18" o:spid="_x0000_s1026" type="#_x0000_t32" style="position:absolute;margin-left:231.2pt;margin-top:136.25pt;width:59.9pt;height: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" strokecolor="red" strokeweight="1.75pt">
                <v:stroke endarrow="open"/>
              </v:shape>
            </w:pict>
          </mc:Fallback>
        </mc:AlternateContent>
      </w:r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BE4803" wp14:editId="33DD4FEA">
                <wp:simplePos x="0" y="0"/>
                <wp:positionH relativeFrom="column">
                  <wp:posOffset>1623695</wp:posOffset>
                </wp:positionH>
                <wp:positionV relativeFrom="paragraph">
                  <wp:posOffset>2038647</wp:posOffset>
                </wp:positionV>
                <wp:extent cx="767080" cy="1"/>
                <wp:effectExtent l="0" t="76200" r="13970" b="114300"/>
                <wp:wrapNone/>
                <wp:docPr id="19" name="Rak pi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7080" cy="1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76B41" id="Rak pil 19" o:spid="_x0000_s1026" type="#_x0000_t32" style="position:absolute;margin-left:127.85pt;margin-top:160.5pt;width:60.4pt;height:0;flip:y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" strokecolor="red" strokeweight="1.75pt">
                <v:stroke endarrow="open"/>
              </v:shape>
            </w:pict>
          </mc:Fallback>
        </mc:AlternateContent>
      </w:r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4FA005" wp14:editId="25BABBC1">
                <wp:simplePos x="0" y="0"/>
                <wp:positionH relativeFrom="column">
                  <wp:posOffset>1623695</wp:posOffset>
                </wp:positionH>
                <wp:positionV relativeFrom="paragraph">
                  <wp:posOffset>1878816</wp:posOffset>
                </wp:positionV>
                <wp:extent cx="767080" cy="1"/>
                <wp:effectExtent l="0" t="76200" r="13970" b="114300"/>
                <wp:wrapNone/>
                <wp:docPr id="20" name="Rak pi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7080" cy="1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465B2" id="Rak pil 20" o:spid="_x0000_s1026" type="#_x0000_t32" style="position:absolute;margin-left:127.85pt;margin-top:147.95pt;width:60.4pt;height:0;flip:y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" strokecolor="red" strokeweight="1.75pt">
                <v:stroke endarrow="open"/>
              </v:shape>
            </w:pict>
          </mc:Fallback>
        </mc:AlternateContent>
      </w:r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C1B016" wp14:editId="2C8CEEB8">
                <wp:simplePos x="0" y="0"/>
                <wp:positionH relativeFrom="column">
                  <wp:posOffset>1623711</wp:posOffset>
                </wp:positionH>
                <wp:positionV relativeFrom="paragraph">
                  <wp:posOffset>1730457</wp:posOffset>
                </wp:positionV>
                <wp:extent cx="767080" cy="1"/>
                <wp:effectExtent l="0" t="76200" r="13970" b="114300"/>
                <wp:wrapNone/>
                <wp:docPr id="21" name="Rak pi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7080" cy="1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ADE4D" id="Rak pil 21" o:spid="_x0000_s1026" type="#_x0000_t32" style="position:absolute;margin-left:127.85pt;margin-top:136.25pt;width:60.4pt;height:0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" strokecolor="red" strokeweight="1.75pt">
                <v:stroke endarrow="open"/>
              </v:shape>
            </w:pict>
          </mc:Fallback>
        </mc:AlternateContent>
      </w:r>
      <w:r>
        <w:rPr>
          <w:noProof/>
          <w:lang w:eastAsia="sv-SE"/>
        </w:rPr>
        <w:drawing>
          <wp:anchor distT="0" distB="0" distL="114300" distR="114300" simplePos="0" relativeHeight="251659264" behindDoc="1" locked="0" layoutInCell="1" allowOverlap="1" wp14:anchorId="35AEE18F" wp14:editId="11100730">
            <wp:simplePos x="0" y="0"/>
            <wp:positionH relativeFrom="column">
              <wp:posOffset>1869440</wp:posOffset>
            </wp:positionH>
            <wp:positionV relativeFrom="paragraph">
              <wp:posOffset>295910</wp:posOffset>
            </wp:positionV>
            <wp:extent cx="1590675" cy="3919855"/>
            <wp:effectExtent l="0" t="0" r="9525" b="4445"/>
            <wp:wrapTight wrapText="bothSides">
              <wp:wrapPolygon edited="0">
                <wp:start x="0" y="0"/>
                <wp:lineTo x="0" y="21520"/>
                <wp:lineTo x="21471" y="21520"/>
                <wp:lineTo x="21471" y="0"/>
                <wp:lineTo x="0" y="0"/>
              </wp:wrapPolygon>
            </wp:wrapTight>
            <wp:docPr id="22" name="Bildobjek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CB42F" w14:textId="0CA0D02B" w:rsidR="00470795" w:rsidRPr="006C49FF" w:rsidRDefault="00BC651F" w:rsidP="00DE714B"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F086EB" wp14:editId="40BC19B1">
                <wp:simplePos x="0" y="0"/>
                <wp:positionH relativeFrom="column">
                  <wp:posOffset>140174</wp:posOffset>
                </wp:positionH>
                <wp:positionV relativeFrom="paragraph">
                  <wp:posOffset>1055550</wp:posOffset>
                </wp:positionV>
                <wp:extent cx="1488440" cy="1264920"/>
                <wp:effectExtent l="0" t="0" r="16510" b="11430"/>
                <wp:wrapNone/>
                <wp:docPr id="30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8440" cy="1264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ellrutnt"/>
                              <w:tblW w:w="0" w:type="auto"/>
                              <w:jc w:val="right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75"/>
                              <w:gridCol w:w="1418"/>
                            </w:tblGrid>
                            <w:tr w:rsidR="00261901" w:rsidRPr="00470795" w14:paraId="46137649" w14:textId="77777777" w:rsidTr="00480338">
                              <w:trPr>
                                <w:jc w:val="right"/>
                              </w:trPr>
                              <w:tc>
                                <w:tcPr>
                                  <w:tcW w:w="675" w:type="dxa"/>
                                </w:tcPr>
                                <w:p w14:paraId="24D9C538" w14:textId="77777777" w:rsidR="00261901" w:rsidRPr="00470795" w:rsidRDefault="00261901" w:rsidP="00DE714B">
                                  <w:r w:rsidRPr="00470795">
                                    <w:t>ICE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516FB8DA" w14:textId="77777777" w:rsidR="00261901" w:rsidRPr="00470795" w:rsidRDefault="00261901" w:rsidP="00DE714B">
                                  <w:r w:rsidRPr="00470795">
                                    <w:t>SAM</w:t>
                                  </w:r>
                                </w:p>
                              </w:tc>
                            </w:tr>
                            <w:tr w:rsidR="00261901" w:rsidRPr="00470795" w14:paraId="471DA942" w14:textId="77777777" w:rsidTr="00480338">
                              <w:trPr>
                                <w:jc w:val="right"/>
                              </w:trPr>
                              <w:tc>
                                <w:tcPr>
                                  <w:tcW w:w="675" w:type="dxa"/>
                                </w:tcPr>
                                <w:p w14:paraId="73ADA85B" w14:textId="77777777" w:rsidR="00261901" w:rsidRPr="00470795" w:rsidRDefault="00261901" w:rsidP="00DE714B">
                                  <w:r>
                                    <w:t>NC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6820A317" w14:textId="77777777" w:rsidR="00261901" w:rsidRPr="00470795" w:rsidRDefault="00261901" w:rsidP="00DE714B">
                                  <w:r>
                                    <w:t>NC (</w:t>
                                  </w:r>
                                  <w:r w:rsidRPr="00470795">
                                    <w:t>-6</w:t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  <w:tr w:rsidR="00261901" w:rsidRPr="00470795" w14:paraId="4DE50295" w14:textId="77777777" w:rsidTr="00480338">
                              <w:trPr>
                                <w:jc w:val="right"/>
                              </w:trPr>
                              <w:tc>
                                <w:tcPr>
                                  <w:tcW w:w="675" w:type="dxa"/>
                                </w:tcPr>
                                <w:p w14:paraId="57F32523" w14:textId="77777777" w:rsidR="00261901" w:rsidRPr="00470795" w:rsidRDefault="00261901" w:rsidP="00DE714B">
                                  <w:r w:rsidRPr="00470795">
                                    <w:t>#4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E49997" w14:textId="77777777" w:rsidR="00261901" w:rsidRPr="00470795" w:rsidRDefault="00261901" w:rsidP="00DE714B">
                                  <w:r w:rsidRPr="00470795">
                                    <w:t>SWCLK-4</w:t>
                                  </w:r>
                                </w:p>
                              </w:tc>
                            </w:tr>
                            <w:tr w:rsidR="00261901" w:rsidRPr="00470795" w14:paraId="5674C697" w14:textId="77777777" w:rsidTr="00480338">
                              <w:trPr>
                                <w:jc w:val="right"/>
                              </w:trPr>
                              <w:tc>
                                <w:tcPr>
                                  <w:tcW w:w="675" w:type="dxa"/>
                                </w:tcPr>
                                <w:p w14:paraId="65A0E7F7" w14:textId="77777777" w:rsidR="00261901" w:rsidRPr="00470795" w:rsidRDefault="00261901" w:rsidP="00DE714B">
                                  <w:r w:rsidRPr="00470795">
                                    <w:t>#2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68EFE6C3" w14:textId="77777777" w:rsidR="00261901" w:rsidRPr="00470795" w:rsidRDefault="00261901" w:rsidP="00DE714B">
                                  <w:r w:rsidRPr="00470795">
                                    <w:t>SWDIO-2</w:t>
                                  </w:r>
                                </w:p>
                              </w:tc>
                            </w:tr>
                          </w:tbl>
                          <w:p w14:paraId="58F38371" w14:textId="77777777" w:rsidR="00191452" w:rsidRDefault="00261901" w:rsidP="00DE714B">
                            <w:r w:rsidRPr="00480338">
                              <w:t>(</w:t>
                            </w:r>
                            <w:r w:rsidR="00191452">
                              <w:t>There are no SWO</w:t>
                            </w:r>
                          </w:p>
                          <w:p w14:paraId="1106782B" w14:textId="77777777" w:rsidR="00261901" w:rsidRPr="00480338" w:rsidRDefault="00191452" w:rsidP="00DE714B">
                            <w:r>
                              <w:t>pin on</w:t>
                            </w:r>
                            <w:r w:rsidR="00261901" w:rsidRPr="00480338">
                              <w:t xml:space="preserve"> SAMD21)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086EB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11.05pt;margin-top:83.1pt;width:117.2pt;height:99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">
                <v:textbox>
                  <w:txbxContent>
                    <w:tbl>
                      <w:tblPr>
                        <w:tblStyle w:val="Tabellrutnt"/>
                        <w:tblW w:w="0" w:type="auto"/>
                        <w:jc w:val="right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75"/>
                        <w:gridCol w:w="1418"/>
                      </w:tblGrid>
                      <w:tr w:rsidR="00261901" w:rsidRPr="00470795" w14:paraId="46137649" w14:textId="77777777" w:rsidTr="00480338">
                        <w:trPr>
                          <w:jc w:val="right"/>
                        </w:trPr>
                        <w:tc>
                          <w:tcPr>
                            <w:tcW w:w="675" w:type="dxa"/>
                          </w:tcPr>
                          <w:p w14:paraId="24D9C538" w14:textId="77777777" w:rsidR="00261901" w:rsidRPr="00470795" w:rsidRDefault="00261901" w:rsidP="00DE714B">
                            <w:r w:rsidRPr="00470795">
                              <w:t>ICE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516FB8DA" w14:textId="77777777" w:rsidR="00261901" w:rsidRPr="00470795" w:rsidRDefault="00261901" w:rsidP="00DE714B">
                            <w:r w:rsidRPr="00470795">
                              <w:t>SAM</w:t>
                            </w:r>
                          </w:p>
                        </w:tc>
                      </w:tr>
                      <w:tr w:rsidR="00261901" w:rsidRPr="00470795" w14:paraId="471DA942" w14:textId="77777777" w:rsidTr="00480338">
                        <w:trPr>
                          <w:jc w:val="right"/>
                        </w:trPr>
                        <w:tc>
                          <w:tcPr>
                            <w:tcW w:w="675" w:type="dxa"/>
                          </w:tcPr>
                          <w:p w14:paraId="73ADA85B" w14:textId="77777777" w:rsidR="00261901" w:rsidRPr="00470795" w:rsidRDefault="00261901" w:rsidP="00DE714B">
                            <w:r>
                              <w:t>NC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6820A317" w14:textId="77777777" w:rsidR="00261901" w:rsidRPr="00470795" w:rsidRDefault="00261901" w:rsidP="00DE714B">
                            <w:r>
                              <w:t>NC (</w:t>
                            </w:r>
                            <w:r w:rsidRPr="00470795">
                              <w:t>-6</w:t>
                            </w:r>
                            <w:r>
                              <w:t>)</w:t>
                            </w:r>
                          </w:p>
                        </w:tc>
                      </w:tr>
                      <w:tr w:rsidR="00261901" w:rsidRPr="00470795" w14:paraId="4DE50295" w14:textId="77777777" w:rsidTr="00480338">
                        <w:trPr>
                          <w:jc w:val="right"/>
                        </w:trPr>
                        <w:tc>
                          <w:tcPr>
                            <w:tcW w:w="675" w:type="dxa"/>
                          </w:tcPr>
                          <w:p w14:paraId="57F32523" w14:textId="77777777" w:rsidR="00261901" w:rsidRPr="00470795" w:rsidRDefault="00261901" w:rsidP="00DE714B">
                            <w:r w:rsidRPr="00470795">
                              <w:t>#4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E49997" w14:textId="77777777" w:rsidR="00261901" w:rsidRPr="00470795" w:rsidRDefault="00261901" w:rsidP="00DE714B">
                            <w:r w:rsidRPr="00470795">
                              <w:t>SWCLK-4</w:t>
                            </w:r>
                          </w:p>
                        </w:tc>
                      </w:tr>
                      <w:tr w:rsidR="00261901" w:rsidRPr="00470795" w14:paraId="5674C697" w14:textId="77777777" w:rsidTr="00480338">
                        <w:trPr>
                          <w:jc w:val="right"/>
                        </w:trPr>
                        <w:tc>
                          <w:tcPr>
                            <w:tcW w:w="675" w:type="dxa"/>
                          </w:tcPr>
                          <w:p w14:paraId="65A0E7F7" w14:textId="77777777" w:rsidR="00261901" w:rsidRPr="00470795" w:rsidRDefault="00261901" w:rsidP="00DE714B">
                            <w:r w:rsidRPr="00470795">
                              <w:t>#2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68EFE6C3" w14:textId="77777777" w:rsidR="00261901" w:rsidRPr="00470795" w:rsidRDefault="00261901" w:rsidP="00DE714B">
                            <w:r w:rsidRPr="00470795">
                              <w:t>SWDIO-2</w:t>
                            </w:r>
                          </w:p>
                        </w:tc>
                      </w:tr>
                    </w:tbl>
                    <w:p w14:paraId="58F38371" w14:textId="77777777" w:rsidR="00191452" w:rsidRDefault="00261901" w:rsidP="00DE714B">
                      <w:r w:rsidRPr="00480338">
                        <w:t>(</w:t>
                      </w:r>
                      <w:r w:rsidR="00191452">
                        <w:t>There are no SWO</w:t>
                      </w:r>
                    </w:p>
                    <w:p w14:paraId="1106782B" w14:textId="77777777" w:rsidR="00261901" w:rsidRPr="00480338" w:rsidRDefault="00191452" w:rsidP="00DE714B">
                      <w:r>
                        <w:t>pin on</w:t>
                      </w:r>
                      <w:r w:rsidR="00261901" w:rsidRPr="00480338">
                        <w:t xml:space="preserve"> SAMD21)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432A0A" wp14:editId="088F6F71">
                <wp:simplePos x="0" y="0"/>
                <wp:positionH relativeFrom="column">
                  <wp:posOffset>3695027</wp:posOffset>
                </wp:positionH>
                <wp:positionV relativeFrom="paragraph">
                  <wp:posOffset>1033980</wp:posOffset>
                </wp:positionV>
                <wp:extent cx="1524000" cy="1084997"/>
                <wp:effectExtent l="0" t="0" r="19050" b="20320"/>
                <wp:wrapNone/>
                <wp:docPr id="15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10849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ellrutnt"/>
                              <w:tblW w:w="0" w:type="auto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993"/>
                            </w:tblGrid>
                            <w:tr w:rsidR="00261901" w:rsidRPr="00470795" w14:paraId="492DE765" w14:textId="77777777" w:rsidTr="00470795">
                              <w:tc>
                                <w:tcPr>
                                  <w:tcW w:w="1242" w:type="dxa"/>
                                </w:tcPr>
                                <w:p w14:paraId="78DB2F76" w14:textId="77777777" w:rsidR="00261901" w:rsidRPr="00470795" w:rsidRDefault="00261901" w:rsidP="00DE714B">
                                  <w:r w:rsidRPr="00470795">
                                    <w:t>SAM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14:paraId="0BB8BCC1" w14:textId="77777777" w:rsidR="00261901" w:rsidRPr="00470795" w:rsidRDefault="00261901" w:rsidP="00DE714B">
                                  <w:r w:rsidRPr="00470795">
                                    <w:t>ICE</w:t>
                                  </w:r>
                                </w:p>
                              </w:tc>
                            </w:tr>
                            <w:tr w:rsidR="00261901" w:rsidRPr="00470795" w14:paraId="2CE44232" w14:textId="77777777" w:rsidTr="00470795">
                              <w:tc>
                                <w:tcPr>
                                  <w:tcW w:w="1242" w:type="dxa"/>
                                </w:tcPr>
                                <w:p w14:paraId="0112D8C6" w14:textId="77777777" w:rsidR="00261901" w:rsidRPr="00470795" w:rsidRDefault="00261901" w:rsidP="00DE714B">
                                  <w:r w:rsidRPr="00470795">
                                    <w:t>5- GND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14:paraId="4B12D78E" w14:textId="77777777" w:rsidR="00261901" w:rsidRPr="00470795" w:rsidRDefault="00261901" w:rsidP="00DE714B">
                                  <w:r w:rsidRPr="00470795">
                                    <w:t>#3,5,9</w:t>
                                  </w:r>
                                </w:p>
                              </w:tc>
                            </w:tr>
                            <w:tr w:rsidR="00261901" w:rsidRPr="00470795" w14:paraId="55B7FA9D" w14:textId="77777777" w:rsidTr="00470795">
                              <w:tc>
                                <w:tcPr>
                                  <w:tcW w:w="1242" w:type="dxa"/>
                                </w:tcPr>
                                <w:p w14:paraId="4BCC54C6" w14:textId="77777777" w:rsidR="00261901" w:rsidRPr="00470795" w:rsidRDefault="00261901" w:rsidP="00DE714B">
                                  <w:r w:rsidRPr="00470795">
                                    <w:t>3- nSRT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14:paraId="78DD1D3F" w14:textId="77777777" w:rsidR="00261901" w:rsidRPr="00470795" w:rsidRDefault="00261901" w:rsidP="00DE714B">
                                  <w:r w:rsidRPr="00470795">
                                    <w:t>#10</w:t>
                                  </w:r>
                                </w:p>
                              </w:tc>
                            </w:tr>
                            <w:tr w:rsidR="00261901" w:rsidRPr="00470795" w14:paraId="66BF1B3F" w14:textId="77777777" w:rsidTr="00470795">
                              <w:tc>
                                <w:tcPr>
                                  <w:tcW w:w="1242" w:type="dxa"/>
                                </w:tcPr>
                                <w:p w14:paraId="0E163546" w14:textId="77777777" w:rsidR="00261901" w:rsidRPr="00470795" w:rsidRDefault="00261901" w:rsidP="00DE714B">
                                  <w:r w:rsidRPr="00470795">
                                    <w:t>1- Vref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14:paraId="050688EA" w14:textId="77777777" w:rsidR="00261901" w:rsidRPr="00470795" w:rsidRDefault="00261901" w:rsidP="00DE714B">
                                  <w:r w:rsidRPr="00470795">
                                    <w:t>#1</w:t>
                                  </w:r>
                                </w:p>
                              </w:tc>
                            </w:tr>
                          </w:tbl>
                          <w:p w14:paraId="4C854077" w14:textId="77777777" w:rsidR="00261901" w:rsidRPr="00387768" w:rsidRDefault="00261901" w:rsidP="00DE714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32A0A" id="_x0000_s1027" type="#_x0000_t202" style="position:absolute;margin-left:290.95pt;margin-top:81.4pt;width:120pt;height:85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">
                <v:textbox>
                  <w:txbxContent>
                    <w:tbl>
                      <w:tblPr>
                        <w:tblStyle w:val="Tabellrutnt"/>
                        <w:tblW w:w="0" w:type="auto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993"/>
                      </w:tblGrid>
                      <w:tr w:rsidR="00261901" w:rsidRPr="00470795" w14:paraId="492DE765" w14:textId="77777777" w:rsidTr="00470795">
                        <w:tc>
                          <w:tcPr>
                            <w:tcW w:w="1242" w:type="dxa"/>
                          </w:tcPr>
                          <w:p w14:paraId="78DB2F76" w14:textId="77777777" w:rsidR="00261901" w:rsidRPr="00470795" w:rsidRDefault="00261901" w:rsidP="00DE714B">
                            <w:r w:rsidRPr="00470795">
                              <w:t>SAM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 w14:paraId="0BB8BCC1" w14:textId="77777777" w:rsidR="00261901" w:rsidRPr="00470795" w:rsidRDefault="00261901" w:rsidP="00DE714B">
                            <w:r w:rsidRPr="00470795">
                              <w:t>ICE</w:t>
                            </w:r>
                          </w:p>
                        </w:tc>
                      </w:tr>
                      <w:tr w:rsidR="00261901" w:rsidRPr="00470795" w14:paraId="2CE44232" w14:textId="77777777" w:rsidTr="00470795">
                        <w:tc>
                          <w:tcPr>
                            <w:tcW w:w="1242" w:type="dxa"/>
                          </w:tcPr>
                          <w:p w14:paraId="0112D8C6" w14:textId="77777777" w:rsidR="00261901" w:rsidRPr="00470795" w:rsidRDefault="00261901" w:rsidP="00DE714B">
                            <w:r w:rsidRPr="00470795">
                              <w:t>5- GND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 w14:paraId="4B12D78E" w14:textId="77777777" w:rsidR="00261901" w:rsidRPr="00470795" w:rsidRDefault="00261901" w:rsidP="00DE714B">
                            <w:r w:rsidRPr="00470795">
                              <w:t>#3,5,9</w:t>
                            </w:r>
                          </w:p>
                        </w:tc>
                      </w:tr>
                      <w:tr w:rsidR="00261901" w:rsidRPr="00470795" w14:paraId="55B7FA9D" w14:textId="77777777" w:rsidTr="00470795">
                        <w:tc>
                          <w:tcPr>
                            <w:tcW w:w="1242" w:type="dxa"/>
                          </w:tcPr>
                          <w:p w14:paraId="4BCC54C6" w14:textId="77777777" w:rsidR="00261901" w:rsidRPr="00470795" w:rsidRDefault="00261901" w:rsidP="00DE714B">
                            <w:r w:rsidRPr="00470795">
                              <w:t>3- nSRT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 w14:paraId="78DD1D3F" w14:textId="77777777" w:rsidR="00261901" w:rsidRPr="00470795" w:rsidRDefault="00261901" w:rsidP="00DE714B">
                            <w:r w:rsidRPr="00470795">
                              <w:t>#10</w:t>
                            </w:r>
                          </w:p>
                        </w:tc>
                      </w:tr>
                      <w:tr w:rsidR="00261901" w:rsidRPr="00470795" w14:paraId="66BF1B3F" w14:textId="77777777" w:rsidTr="00470795">
                        <w:tc>
                          <w:tcPr>
                            <w:tcW w:w="1242" w:type="dxa"/>
                          </w:tcPr>
                          <w:p w14:paraId="0E163546" w14:textId="77777777" w:rsidR="00261901" w:rsidRPr="00470795" w:rsidRDefault="00261901" w:rsidP="00DE714B">
                            <w:r w:rsidRPr="00470795">
                              <w:t>1- Vref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 w14:paraId="050688EA" w14:textId="77777777" w:rsidR="00261901" w:rsidRPr="00470795" w:rsidRDefault="00261901" w:rsidP="00DE714B">
                            <w:r w:rsidRPr="00470795">
                              <w:t>#1</w:t>
                            </w:r>
                          </w:p>
                        </w:tc>
                      </w:tr>
                    </w:tbl>
                    <w:p w14:paraId="4C854077" w14:textId="77777777" w:rsidR="00261901" w:rsidRPr="00387768" w:rsidRDefault="00261901" w:rsidP="00DE714B"/>
                  </w:txbxContent>
                </v:textbox>
              </v:shape>
            </w:pict>
          </mc:Fallback>
        </mc:AlternateContent>
      </w:r>
    </w:p>
    <w:sectPr w:rsidR="00470795" w:rsidRPr="006C49FF" w:rsidSect="008E4F12">
      <w:footerReference w:type="default" r:id="rId20"/>
      <w:headerReference w:type="first" r:id="rId21"/>
      <w:footerReference w:type="first" r:id="rId22"/>
      <w:pgSz w:w="11907" w:h="16840" w:code="9"/>
      <w:pgMar w:top="1134" w:right="1134" w:bottom="1134" w:left="1134" w:header="567" w:footer="567" w:gutter="0"/>
      <w:cols w:space="720"/>
      <w:formProt w:val="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458C6" w14:textId="77777777" w:rsidR="00261901" w:rsidRDefault="00261901" w:rsidP="00DE714B">
      <w:r>
        <w:separator/>
      </w:r>
    </w:p>
  </w:endnote>
  <w:endnote w:type="continuationSeparator" w:id="0">
    <w:p w14:paraId="65A248F9" w14:textId="77777777" w:rsidR="00261901" w:rsidRDefault="00261901" w:rsidP="00DE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aramond">
    <w:altName w:val="Kartika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921"/>
      <w:gridCol w:w="4718"/>
    </w:tblGrid>
    <w:tr w:rsidR="00261901" w:rsidRPr="003349E1" w14:paraId="3364BCDB" w14:textId="77777777" w:rsidTr="00261901">
      <w:trPr>
        <w:trHeight w:val="907"/>
      </w:trPr>
      <w:tc>
        <w:tcPr>
          <w:tcW w:w="5386" w:type="dxa"/>
          <w:vAlign w:val="bottom"/>
        </w:tcPr>
        <w:p w14:paraId="46DFE894" w14:textId="77777777" w:rsidR="00261901" w:rsidRPr="00D5517D" w:rsidRDefault="00261901" w:rsidP="00FD106B">
          <w:pPr>
            <w:pStyle w:val="Sidfot"/>
          </w:pPr>
          <w:r w:rsidRPr="00D5517D">
            <w:t>www.regionostergotland.se</w:t>
          </w:r>
        </w:p>
      </w:tc>
      <w:tc>
        <w:tcPr>
          <w:tcW w:w="4989" w:type="dxa"/>
          <w:vAlign w:val="bottom"/>
        </w:tcPr>
        <w:p w14:paraId="16EA3E4D" w14:textId="77777777" w:rsidR="00261901" w:rsidRPr="003349E1" w:rsidRDefault="00261901" w:rsidP="00FD106B">
          <w:pPr>
            <w:pStyle w:val="Sidfot"/>
          </w:pPr>
          <w:r>
            <w:rPr>
              <w:noProof/>
              <w:lang w:eastAsia="sv-SE"/>
            </w:rPr>
            <w:drawing>
              <wp:inline distT="0" distB="0" distL="0" distR="0" wp14:anchorId="155F6C3F" wp14:editId="08C87BF1">
                <wp:extent cx="1980000" cy="501001"/>
                <wp:effectExtent l="0" t="0" r="1270" b="0"/>
                <wp:docPr id="11" name="Bildobjekt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iO_logotyp_2014_blå_rgb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0000" cy="5010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AADEFD5" w14:textId="77777777" w:rsidR="00261901" w:rsidRPr="00D5517D" w:rsidRDefault="00261901" w:rsidP="00DE714B">
    <w:pPr>
      <w:pStyle w:val="Pytt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7"/>
      <w:gridCol w:w="5662"/>
    </w:tblGrid>
    <w:tr w:rsidR="00261901" w:rsidRPr="003349E1" w14:paraId="00A1419C" w14:textId="77777777" w:rsidTr="00261901">
      <w:trPr>
        <w:trHeight w:val="907"/>
      </w:trPr>
      <w:tc>
        <w:tcPr>
          <w:tcW w:w="4678" w:type="dxa"/>
          <w:vAlign w:val="bottom"/>
        </w:tcPr>
        <w:p w14:paraId="19305AB5" w14:textId="2F124A79" w:rsidR="00261901" w:rsidRPr="008355B1" w:rsidRDefault="00261901" w:rsidP="00261901">
          <w:pPr>
            <w:pStyle w:val="Sidfotvit"/>
          </w:pPr>
        </w:p>
      </w:tc>
      <w:tc>
        <w:tcPr>
          <w:tcW w:w="6660" w:type="dxa"/>
          <w:vAlign w:val="bottom"/>
        </w:tcPr>
        <w:p w14:paraId="6F1480E2" w14:textId="6BBFC25F" w:rsidR="00261901" w:rsidRPr="003349E1" w:rsidRDefault="00261901" w:rsidP="00261901">
          <w:pPr>
            <w:pStyle w:val="Sidfothger"/>
          </w:pPr>
        </w:p>
      </w:tc>
    </w:tr>
  </w:tbl>
  <w:p w14:paraId="455EB98A" w14:textId="77777777" w:rsidR="00261901" w:rsidRDefault="00261901">
    <w:pPr>
      <w:pStyle w:val="Sidfo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04"/>
      <w:gridCol w:w="4635"/>
    </w:tblGrid>
    <w:tr w:rsidR="00261901" w:rsidRPr="00FD106B" w14:paraId="721CBB51" w14:textId="77777777" w:rsidTr="00261901">
      <w:trPr>
        <w:trHeight w:val="907"/>
      </w:trPr>
      <w:tc>
        <w:tcPr>
          <w:tcW w:w="5386" w:type="dxa"/>
          <w:vAlign w:val="bottom"/>
        </w:tcPr>
        <w:p w14:paraId="5E1F10ED" w14:textId="008F51AB" w:rsidR="00261901" w:rsidRPr="00FD106B" w:rsidRDefault="00261901" w:rsidP="00FD106B">
          <w:pPr>
            <w:pStyle w:val="Sidfot"/>
          </w:pPr>
        </w:p>
      </w:tc>
      <w:tc>
        <w:tcPr>
          <w:tcW w:w="4989" w:type="dxa"/>
          <w:vAlign w:val="bottom"/>
        </w:tcPr>
        <w:p w14:paraId="68D94443" w14:textId="1B82B610" w:rsidR="00261901" w:rsidRPr="00FD106B" w:rsidRDefault="00261901" w:rsidP="00FD106B">
          <w:pPr>
            <w:pStyle w:val="Sidfothger"/>
          </w:pPr>
        </w:p>
      </w:tc>
    </w:tr>
  </w:tbl>
  <w:p w14:paraId="534B11BA" w14:textId="77777777" w:rsidR="00261901" w:rsidRPr="00D5517D" w:rsidRDefault="00261901" w:rsidP="00DE714B">
    <w:pPr>
      <w:pStyle w:val="Pytt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87"/>
      <w:gridCol w:w="4252"/>
    </w:tblGrid>
    <w:tr w:rsidR="00261901" w:rsidRPr="003349E1" w14:paraId="457F99E8" w14:textId="77777777" w:rsidTr="004D03ED">
      <w:trPr>
        <w:trHeight w:val="907"/>
      </w:trPr>
      <w:tc>
        <w:tcPr>
          <w:tcW w:w="5387" w:type="dxa"/>
          <w:vAlign w:val="bottom"/>
        </w:tcPr>
        <w:p w14:paraId="085BF378" w14:textId="77777777" w:rsidR="00261901" w:rsidRPr="004D03ED" w:rsidRDefault="00BC651F" w:rsidP="004D03ED">
          <w:pPr>
            <w:pStyle w:val="Sidfot"/>
            <w:tabs>
              <w:tab w:val="clear" w:pos="4536"/>
              <w:tab w:val="center" w:pos="4820"/>
            </w:tabs>
          </w:pPr>
          <w:hyperlink r:id="rId1" w:history="1">
            <w:r w:rsidR="00261901" w:rsidRPr="003B19F9">
              <w:t>www.regionostergotland.se</w:t>
            </w:r>
          </w:hyperlink>
          <w:r w:rsidR="00261901" w:rsidRPr="004D03ED">
            <w:tab/>
          </w:r>
          <w:r w:rsidR="00261901" w:rsidRPr="004D03ED">
            <w:rPr>
              <w:rStyle w:val="SidnrChar"/>
            </w:rPr>
            <w:fldChar w:fldCharType="begin"/>
          </w:r>
          <w:r w:rsidR="00261901" w:rsidRPr="004D03ED">
            <w:rPr>
              <w:rStyle w:val="SidnrChar"/>
            </w:rPr>
            <w:instrText>PAGE  \* Arabic  \* MERGEFORMAT</w:instrText>
          </w:r>
          <w:r w:rsidR="00261901" w:rsidRPr="004D03ED">
            <w:rPr>
              <w:rStyle w:val="SidnrChar"/>
            </w:rPr>
            <w:fldChar w:fldCharType="separate"/>
          </w:r>
          <w:r w:rsidR="002A7464">
            <w:rPr>
              <w:rStyle w:val="SidnrChar"/>
              <w:noProof/>
            </w:rPr>
            <w:t>9</w:t>
          </w:r>
          <w:r w:rsidR="00261901" w:rsidRPr="004D03ED">
            <w:rPr>
              <w:rStyle w:val="SidnrChar"/>
            </w:rPr>
            <w:fldChar w:fldCharType="end"/>
          </w:r>
          <w:r w:rsidR="00261901" w:rsidRPr="004D03ED">
            <w:rPr>
              <w:rStyle w:val="SidnrChar"/>
            </w:rPr>
            <w:t xml:space="preserve"> (</w:t>
          </w:r>
          <w:r w:rsidR="00261901" w:rsidRPr="004D03ED">
            <w:rPr>
              <w:rStyle w:val="SidnrChar"/>
            </w:rPr>
            <w:fldChar w:fldCharType="begin"/>
          </w:r>
          <w:r w:rsidR="00261901" w:rsidRPr="004D03ED">
            <w:rPr>
              <w:rStyle w:val="SidnrChar"/>
            </w:rPr>
            <w:instrText>NUMPAGES  \* Arabic  \* MERGEFORMAT</w:instrText>
          </w:r>
          <w:r w:rsidR="00261901" w:rsidRPr="004D03ED">
            <w:rPr>
              <w:rStyle w:val="SidnrChar"/>
            </w:rPr>
            <w:fldChar w:fldCharType="separate"/>
          </w:r>
          <w:r w:rsidR="002A7464">
            <w:rPr>
              <w:rStyle w:val="SidnrChar"/>
              <w:noProof/>
            </w:rPr>
            <w:t>9</w:t>
          </w:r>
          <w:r w:rsidR="00261901" w:rsidRPr="004D03ED">
            <w:rPr>
              <w:rStyle w:val="SidnrChar"/>
            </w:rPr>
            <w:fldChar w:fldCharType="end"/>
          </w:r>
          <w:r w:rsidR="00261901" w:rsidRPr="004D03ED">
            <w:rPr>
              <w:rStyle w:val="SidnrChar"/>
            </w:rPr>
            <w:t>)</w:t>
          </w:r>
        </w:p>
      </w:tc>
      <w:tc>
        <w:tcPr>
          <w:tcW w:w="4252" w:type="dxa"/>
          <w:vAlign w:val="bottom"/>
        </w:tcPr>
        <w:p w14:paraId="4A980834" w14:textId="77777777" w:rsidR="00261901" w:rsidRPr="004D03ED" w:rsidRDefault="00261901" w:rsidP="00FD106B">
          <w:pPr>
            <w:pStyle w:val="Sidfothger"/>
          </w:pPr>
          <w:r w:rsidRPr="004D03ED">
            <w:drawing>
              <wp:inline distT="0" distB="0" distL="0" distR="0" wp14:anchorId="62255BBC" wp14:editId="4E3D2C83">
                <wp:extent cx="1872000" cy="471600"/>
                <wp:effectExtent l="0" t="0" r="0" b="5080"/>
                <wp:docPr id="9" name="Bildobjekt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iO_logotyp_2014_blå_rgb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2000" cy="4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B4040D5" w14:textId="77777777" w:rsidR="00261901" w:rsidRPr="00D5517D" w:rsidRDefault="00261901" w:rsidP="00DE714B">
    <w:pPr>
      <w:pStyle w:val="Pytt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1E096" w14:textId="77777777" w:rsidR="00261901" w:rsidRPr="00D5517D" w:rsidRDefault="00261901" w:rsidP="00DE714B">
    <w:pPr>
      <w:pStyle w:val="Pytte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87"/>
      <w:gridCol w:w="4252"/>
    </w:tblGrid>
    <w:tr w:rsidR="00261901" w:rsidRPr="003349E1" w14:paraId="30B2B7CD" w14:textId="77777777" w:rsidTr="004D03ED">
      <w:trPr>
        <w:trHeight w:val="907"/>
      </w:trPr>
      <w:tc>
        <w:tcPr>
          <w:tcW w:w="5387" w:type="dxa"/>
          <w:vAlign w:val="bottom"/>
        </w:tcPr>
        <w:p w14:paraId="20D22E05" w14:textId="77777777" w:rsidR="00261901" w:rsidRPr="004D03ED" w:rsidRDefault="00BC651F" w:rsidP="004D03ED">
          <w:pPr>
            <w:pStyle w:val="Sidfot"/>
            <w:tabs>
              <w:tab w:val="clear" w:pos="4536"/>
              <w:tab w:val="center" w:pos="4820"/>
            </w:tabs>
          </w:pPr>
          <w:hyperlink r:id="rId1" w:history="1">
            <w:r w:rsidR="00261901" w:rsidRPr="003B19F9">
              <w:t>www.regionostergotland.se</w:t>
            </w:r>
          </w:hyperlink>
          <w:r w:rsidR="00261901" w:rsidRPr="004D03ED">
            <w:tab/>
          </w:r>
          <w:r w:rsidR="00261901" w:rsidRPr="004D03ED">
            <w:rPr>
              <w:rStyle w:val="SidnrChar"/>
            </w:rPr>
            <w:fldChar w:fldCharType="begin"/>
          </w:r>
          <w:r w:rsidR="00261901" w:rsidRPr="004D03ED">
            <w:rPr>
              <w:rStyle w:val="SidnrChar"/>
            </w:rPr>
            <w:instrText>PAGE  \* Arabic  \* MERGEFORMAT</w:instrText>
          </w:r>
          <w:r w:rsidR="00261901" w:rsidRPr="004D03ED">
            <w:rPr>
              <w:rStyle w:val="SidnrChar"/>
            </w:rPr>
            <w:fldChar w:fldCharType="separate"/>
          </w:r>
          <w:r w:rsidR="002A7464">
            <w:rPr>
              <w:rStyle w:val="SidnrChar"/>
              <w:noProof/>
            </w:rPr>
            <w:t>9</w:t>
          </w:r>
          <w:r w:rsidR="00261901" w:rsidRPr="004D03ED">
            <w:rPr>
              <w:rStyle w:val="SidnrChar"/>
            </w:rPr>
            <w:fldChar w:fldCharType="end"/>
          </w:r>
          <w:r w:rsidR="00261901" w:rsidRPr="004D03ED">
            <w:rPr>
              <w:rStyle w:val="SidnrChar"/>
            </w:rPr>
            <w:t xml:space="preserve"> (</w:t>
          </w:r>
          <w:r w:rsidR="00261901" w:rsidRPr="004D03ED">
            <w:rPr>
              <w:rStyle w:val="SidnrChar"/>
            </w:rPr>
            <w:fldChar w:fldCharType="begin"/>
          </w:r>
          <w:r w:rsidR="00261901" w:rsidRPr="004D03ED">
            <w:rPr>
              <w:rStyle w:val="SidnrChar"/>
            </w:rPr>
            <w:instrText>NUMPAGES  \* Arabic  \* MERGEFORMAT</w:instrText>
          </w:r>
          <w:r w:rsidR="00261901" w:rsidRPr="004D03ED">
            <w:rPr>
              <w:rStyle w:val="SidnrChar"/>
            </w:rPr>
            <w:fldChar w:fldCharType="separate"/>
          </w:r>
          <w:r w:rsidR="002A7464">
            <w:rPr>
              <w:rStyle w:val="SidnrChar"/>
              <w:noProof/>
            </w:rPr>
            <w:t>9</w:t>
          </w:r>
          <w:r w:rsidR="00261901" w:rsidRPr="004D03ED">
            <w:rPr>
              <w:rStyle w:val="SidnrChar"/>
            </w:rPr>
            <w:fldChar w:fldCharType="end"/>
          </w:r>
          <w:r w:rsidR="00261901" w:rsidRPr="004D03ED">
            <w:rPr>
              <w:rStyle w:val="SidnrChar"/>
            </w:rPr>
            <w:t>)</w:t>
          </w:r>
        </w:p>
      </w:tc>
      <w:tc>
        <w:tcPr>
          <w:tcW w:w="4252" w:type="dxa"/>
          <w:vAlign w:val="bottom"/>
        </w:tcPr>
        <w:p w14:paraId="3A3C270C" w14:textId="77777777" w:rsidR="00261901" w:rsidRPr="004D03ED" w:rsidRDefault="00261901" w:rsidP="00FD106B">
          <w:pPr>
            <w:pStyle w:val="Sidfothger"/>
          </w:pPr>
          <w:r w:rsidRPr="004D03ED">
            <w:drawing>
              <wp:inline distT="0" distB="0" distL="0" distR="0" wp14:anchorId="2ABCBC8C" wp14:editId="259A2067">
                <wp:extent cx="1872000" cy="471600"/>
                <wp:effectExtent l="0" t="0" r="0" b="5080"/>
                <wp:docPr id="3" name="Bildobjekt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iO_logotyp_2014_blå_rgb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2000" cy="4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341EF0A" w14:textId="77777777" w:rsidR="00261901" w:rsidRPr="00D5517D" w:rsidRDefault="00261901" w:rsidP="00DE714B">
    <w:pPr>
      <w:pStyle w:val="Pytt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91906" w14:textId="77777777" w:rsidR="00261901" w:rsidRDefault="00261901" w:rsidP="00DE714B">
      <w:r>
        <w:separator/>
      </w:r>
    </w:p>
  </w:footnote>
  <w:footnote w:type="continuationSeparator" w:id="0">
    <w:p w14:paraId="5622FDD0" w14:textId="77777777" w:rsidR="00261901" w:rsidRDefault="00261901" w:rsidP="00DE71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26CC0" w14:textId="77777777" w:rsidR="00261901" w:rsidRDefault="00261901" w:rsidP="00DE714B">
    <w:pPr>
      <w:pStyle w:val="Sidhuvu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A4EEE"/>
    <w:multiLevelType w:val="hybridMultilevel"/>
    <w:tmpl w:val="A77E268C"/>
    <w:lvl w:ilvl="0" w:tplc="2278CA4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9127A0A"/>
    <w:multiLevelType w:val="multilevel"/>
    <w:tmpl w:val="01A0B72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92D16CC"/>
    <w:multiLevelType w:val="hybridMultilevel"/>
    <w:tmpl w:val="C346E480"/>
    <w:lvl w:ilvl="0" w:tplc="7DEC35B6">
      <w:start w:val="1"/>
      <w:numFmt w:val="bullet"/>
      <w:pStyle w:val="Liststycke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E07385"/>
    <w:multiLevelType w:val="multilevel"/>
    <w:tmpl w:val="A3626132"/>
    <w:lvl w:ilvl="0">
      <w:start w:val="1"/>
      <w:numFmt w:val="decimal"/>
      <w:pStyle w:val="Rubrik1"/>
      <w:lvlText w:val="%1"/>
      <w:lvlJc w:val="left"/>
      <w:pPr>
        <w:ind w:left="432" w:hanging="432"/>
      </w:pPr>
    </w:lvl>
    <w:lvl w:ilvl="1">
      <w:start w:val="1"/>
      <w:numFmt w:val="decimal"/>
      <w:pStyle w:val="Rubrik2"/>
      <w:lvlText w:val="%1.%2"/>
      <w:lvlJc w:val="left"/>
      <w:pPr>
        <w:ind w:left="576" w:hanging="576"/>
      </w:pPr>
    </w:lvl>
    <w:lvl w:ilvl="2">
      <w:start w:val="1"/>
      <w:numFmt w:val="decimal"/>
      <w:pStyle w:val="Rubrik3"/>
      <w:lvlText w:val="%1.%2.%3"/>
      <w:lvlJc w:val="left"/>
      <w:pPr>
        <w:ind w:left="720" w:hanging="720"/>
      </w:pPr>
    </w:lvl>
    <w:lvl w:ilvl="3">
      <w:start w:val="1"/>
      <w:numFmt w:val="decimal"/>
      <w:pStyle w:val="Rubrik4"/>
      <w:lvlText w:val="%1.%2.%3.%4"/>
      <w:lvlJc w:val="left"/>
      <w:pPr>
        <w:ind w:left="864" w:hanging="864"/>
      </w:pPr>
    </w:lvl>
    <w:lvl w:ilvl="4">
      <w:start w:val="1"/>
      <w:numFmt w:val="decimal"/>
      <w:pStyle w:val="Rubrik5"/>
      <w:lvlText w:val="%1.%2.%3.%4.%5"/>
      <w:lvlJc w:val="left"/>
      <w:pPr>
        <w:ind w:left="1008" w:hanging="1008"/>
      </w:pPr>
    </w:lvl>
    <w:lvl w:ilvl="5">
      <w:start w:val="1"/>
      <w:numFmt w:val="decimal"/>
      <w:pStyle w:val="Rubrik6"/>
      <w:lvlText w:val="%1.%2.%3.%4.%5.%6"/>
      <w:lvlJc w:val="left"/>
      <w:pPr>
        <w:ind w:left="1152" w:hanging="1152"/>
      </w:pPr>
    </w:lvl>
    <w:lvl w:ilvl="6">
      <w:start w:val="1"/>
      <w:numFmt w:val="decimal"/>
      <w:pStyle w:val="Rubri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Rubri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Rubrik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ocumentProtection w:edit="forms" w:enforcement="0"/>
  <w:defaultTabStop w:val="720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5251A"/>
    <w:rsid w:val="0000537A"/>
    <w:rsid w:val="000111E3"/>
    <w:rsid w:val="00014455"/>
    <w:rsid w:val="000167B5"/>
    <w:rsid w:val="00016BAE"/>
    <w:rsid w:val="00020437"/>
    <w:rsid w:val="00042098"/>
    <w:rsid w:val="00045D6A"/>
    <w:rsid w:val="00054BE5"/>
    <w:rsid w:val="00066479"/>
    <w:rsid w:val="00073B0F"/>
    <w:rsid w:val="00082BD4"/>
    <w:rsid w:val="00087FFD"/>
    <w:rsid w:val="00090988"/>
    <w:rsid w:val="000978B5"/>
    <w:rsid w:val="000A1174"/>
    <w:rsid w:val="000A788D"/>
    <w:rsid w:val="000A7ED4"/>
    <w:rsid w:val="000B6F09"/>
    <w:rsid w:val="000C16DE"/>
    <w:rsid w:val="000D0D74"/>
    <w:rsid w:val="000D64A4"/>
    <w:rsid w:val="00102AC7"/>
    <w:rsid w:val="0015297F"/>
    <w:rsid w:val="0015591B"/>
    <w:rsid w:val="00164CA2"/>
    <w:rsid w:val="001740C4"/>
    <w:rsid w:val="00174D98"/>
    <w:rsid w:val="001912A2"/>
    <w:rsid w:val="00191452"/>
    <w:rsid w:val="00196D44"/>
    <w:rsid w:val="001A0587"/>
    <w:rsid w:val="001A34A8"/>
    <w:rsid w:val="001C5439"/>
    <w:rsid w:val="001E158E"/>
    <w:rsid w:val="00201BB1"/>
    <w:rsid w:val="002242D0"/>
    <w:rsid w:val="00227067"/>
    <w:rsid w:val="002462D7"/>
    <w:rsid w:val="00261476"/>
    <w:rsid w:val="00261901"/>
    <w:rsid w:val="00272B3C"/>
    <w:rsid w:val="002A7464"/>
    <w:rsid w:val="002B0995"/>
    <w:rsid w:val="002C38AD"/>
    <w:rsid w:val="002D26F1"/>
    <w:rsid w:val="002E7310"/>
    <w:rsid w:val="002F13A2"/>
    <w:rsid w:val="00301A04"/>
    <w:rsid w:val="0030392B"/>
    <w:rsid w:val="00310439"/>
    <w:rsid w:val="00311B9C"/>
    <w:rsid w:val="00313963"/>
    <w:rsid w:val="00334730"/>
    <w:rsid w:val="003349E1"/>
    <w:rsid w:val="003409F4"/>
    <w:rsid w:val="00345591"/>
    <w:rsid w:val="00371241"/>
    <w:rsid w:val="00391643"/>
    <w:rsid w:val="003A0BAC"/>
    <w:rsid w:val="003B04B2"/>
    <w:rsid w:val="003B19F9"/>
    <w:rsid w:val="003B2A43"/>
    <w:rsid w:val="003D0B98"/>
    <w:rsid w:val="003D7C10"/>
    <w:rsid w:val="00403428"/>
    <w:rsid w:val="0040682F"/>
    <w:rsid w:val="00406C94"/>
    <w:rsid w:val="004174D3"/>
    <w:rsid w:val="00420B51"/>
    <w:rsid w:val="0043113D"/>
    <w:rsid w:val="00454F80"/>
    <w:rsid w:val="004641DA"/>
    <w:rsid w:val="00467F52"/>
    <w:rsid w:val="00467FC2"/>
    <w:rsid w:val="00470795"/>
    <w:rsid w:val="00477EBC"/>
    <w:rsid w:val="00480338"/>
    <w:rsid w:val="004841E9"/>
    <w:rsid w:val="00490E98"/>
    <w:rsid w:val="004A35FC"/>
    <w:rsid w:val="004A5D4B"/>
    <w:rsid w:val="004B37DB"/>
    <w:rsid w:val="004D03ED"/>
    <w:rsid w:val="004E58D9"/>
    <w:rsid w:val="00502341"/>
    <w:rsid w:val="005109C6"/>
    <w:rsid w:val="00524142"/>
    <w:rsid w:val="00563C58"/>
    <w:rsid w:val="0056431A"/>
    <w:rsid w:val="00566375"/>
    <w:rsid w:val="005679BA"/>
    <w:rsid w:val="00572657"/>
    <w:rsid w:val="00596D84"/>
    <w:rsid w:val="005A5D81"/>
    <w:rsid w:val="005B0B07"/>
    <w:rsid w:val="005B4C19"/>
    <w:rsid w:val="005C058E"/>
    <w:rsid w:val="005E0341"/>
    <w:rsid w:val="005E6CB7"/>
    <w:rsid w:val="005F4C8A"/>
    <w:rsid w:val="005F4EFF"/>
    <w:rsid w:val="0060013E"/>
    <w:rsid w:val="0061529B"/>
    <w:rsid w:val="00616711"/>
    <w:rsid w:val="00620750"/>
    <w:rsid w:val="00622970"/>
    <w:rsid w:val="0062420B"/>
    <w:rsid w:val="00624832"/>
    <w:rsid w:val="00630FE0"/>
    <w:rsid w:val="00631010"/>
    <w:rsid w:val="00633E1E"/>
    <w:rsid w:val="00644BE6"/>
    <w:rsid w:val="006520CC"/>
    <w:rsid w:val="0065251A"/>
    <w:rsid w:val="00656D10"/>
    <w:rsid w:val="00694FED"/>
    <w:rsid w:val="006A4A65"/>
    <w:rsid w:val="006A626C"/>
    <w:rsid w:val="006A72CB"/>
    <w:rsid w:val="006C49FF"/>
    <w:rsid w:val="006E4E0A"/>
    <w:rsid w:val="006F1011"/>
    <w:rsid w:val="0071277F"/>
    <w:rsid w:val="007334A2"/>
    <w:rsid w:val="0074677A"/>
    <w:rsid w:val="0076464C"/>
    <w:rsid w:val="007756CE"/>
    <w:rsid w:val="007908F1"/>
    <w:rsid w:val="007937E7"/>
    <w:rsid w:val="007A3B9D"/>
    <w:rsid w:val="007F0637"/>
    <w:rsid w:val="00811C13"/>
    <w:rsid w:val="008148C8"/>
    <w:rsid w:val="008355B1"/>
    <w:rsid w:val="00863F98"/>
    <w:rsid w:val="00873307"/>
    <w:rsid w:val="008900CE"/>
    <w:rsid w:val="0089220B"/>
    <w:rsid w:val="008A29A0"/>
    <w:rsid w:val="008B2E44"/>
    <w:rsid w:val="008B30D2"/>
    <w:rsid w:val="008B336F"/>
    <w:rsid w:val="008B5C05"/>
    <w:rsid w:val="008B6705"/>
    <w:rsid w:val="008C6D93"/>
    <w:rsid w:val="008E4F12"/>
    <w:rsid w:val="008E6592"/>
    <w:rsid w:val="008F5C2F"/>
    <w:rsid w:val="00901869"/>
    <w:rsid w:val="00917968"/>
    <w:rsid w:val="009410F6"/>
    <w:rsid w:val="00953EBB"/>
    <w:rsid w:val="009859CB"/>
    <w:rsid w:val="009B298F"/>
    <w:rsid w:val="009C4176"/>
    <w:rsid w:val="009D08A5"/>
    <w:rsid w:val="009F34E5"/>
    <w:rsid w:val="00A012F7"/>
    <w:rsid w:val="00A20BF3"/>
    <w:rsid w:val="00A23E29"/>
    <w:rsid w:val="00A56481"/>
    <w:rsid w:val="00A76A44"/>
    <w:rsid w:val="00A96390"/>
    <w:rsid w:val="00A96DE4"/>
    <w:rsid w:val="00AA14DE"/>
    <w:rsid w:val="00AA4F33"/>
    <w:rsid w:val="00AC0605"/>
    <w:rsid w:val="00AC6E64"/>
    <w:rsid w:val="00AD135F"/>
    <w:rsid w:val="00AD28C0"/>
    <w:rsid w:val="00AF2CED"/>
    <w:rsid w:val="00B165B7"/>
    <w:rsid w:val="00B22416"/>
    <w:rsid w:val="00B22A99"/>
    <w:rsid w:val="00B41ED5"/>
    <w:rsid w:val="00B465F3"/>
    <w:rsid w:val="00B546C7"/>
    <w:rsid w:val="00B828E1"/>
    <w:rsid w:val="00B85230"/>
    <w:rsid w:val="00B93752"/>
    <w:rsid w:val="00BC651F"/>
    <w:rsid w:val="00BE0A07"/>
    <w:rsid w:val="00BE43BE"/>
    <w:rsid w:val="00BF1569"/>
    <w:rsid w:val="00C12122"/>
    <w:rsid w:val="00C14C5C"/>
    <w:rsid w:val="00C16569"/>
    <w:rsid w:val="00C17C21"/>
    <w:rsid w:val="00C21094"/>
    <w:rsid w:val="00C410C2"/>
    <w:rsid w:val="00C44D25"/>
    <w:rsid w:val="00C4607D"/>
    <w:rsid w:val="00C5207F"/>
    <w:rsid w:val="00C520EA"/>
    <w:rsid w:val="00C816E8"/>
    <w:rsid w:val="00C946A0"/>
    <w:rsid w:val="00CA0853"/>
    <w:rsid w:val="00CA32AA"/>
    <w:rsid w:val="00CA6A7E"/>
    <w:rsid w:val="00CB0BD6"/>
    <w:rsid w:val="00CB29F1"/>
    <w:rsid w:val="00CC1770"/>
    <w:rsid w:val="00CF1B17"/>
    <w:rsid w:val="00CF1C27"/>
    <w:rsid w:val="00CF5204"/>
    <w:rsid w:val="00CF7532"/>
    <w:rsid w:val="00D00073"/>
    <w:rsid w:val="00D0763D"/>
    <w:rsid w:val="00D527D0"/>
    <w:rsid w:val="00D5517D"/>
    <w:rsid w:val="00D56E2F"/>
    <w:rsid w:val="00D65CBB"/>
    <w:rsid w:val="00D7599C"/>
    <w:rsid w:val="00D94BA8"/>
    <w:rsid w:val="00DA115B"/>
    <w:rsid w:val="00DA4925"/>
    <w:rsid w:val="00DC626A"/>
    <w:rsid w:val="00DD03E1"/>
    <w:rsid w:val="00DE714B"/>
    <w:rsid w:val="00DF1753"/>
    <w:rsid w:val="00E00CB0"/>
    <w:rsid w:val="00E1501D"/>
    <w:rsid w:val="00E22582"/>
    <w:rsid w:val="00E23062"/>
    <w:rsid w:val="00E23A13"/>
    <w:rsid w:val="00E4139E"/>
    <w:rsid w:val="00E5683B"/>
    <w:rsid w:val="00E62EFB"/>
    <w:rsid w:val="00E6392C"/>
    <w:rsid w:val="00EB4BF5"/>
    <w:rsid w:val="00EB6F91"/>
    <w:rsid w:val="00EC0803"/>
    <w:rsid w:val="00EF1E70"/>
    <w:rsid w:val="00F264A6"/>
    <w:rsid w:val="00F31A27"/>
    <w:rsid w:val="00F34311"/>
    <w:rsid w:val="00F426DC"/>
    <w:rsid w:val="00F43553"/>
    <w:rsid w:val="00F54B37"/>
    <w:rsid w:val="00F57E0C"/>
    <w:rsid w:val="00F62EF6"/>
    <w:rsid w:val="00F640BF"/>
    <w:rsid w:val="00F74438"/>
    <w:rsid w:val="00F772FC"/>
    <w:rsid w:val="00F81BFB"/>
    <w:rsid w:val="00FA60DE"/>
    <w:rsid w:val="00FC2D9C"/>
    <w:rsid w:val="00FD106B"/>
    <w:rsid w:val="00FD47DC"/>
    <w:rsid w:val="00FE4E23"/>
    <w:rsid w:val="00FF4EF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21"/>
    <o:shapelayout v:ext="edit">
      <o:idmap v:ext="edit" data="1"/>
    </o:shapelayout>
  </w:shapeDefaults>
  <w:decimalSymbol w:val=","/>
  <w:listSeparator w:val=";"/>
  <w14:docId w14:val="0D6B1753"/>
  <w15:docId w15:val="{80AEF996-CD2B-4773-8BB1-847A75B6B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29"/>
    <w:lsdException w:name="Intense Quote" w:uiPriority="3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7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E714B"/>
    <w:pPr>
      <w:spacing w:before="120" w:after="0"/>
    </w:pPr>
    <w:rPr>
      <w:rFonts w:ascii="Arial" w:hAnsi="Arial" w:cs="Arial"/>
      <w:sz w:val="20"/>
      <w:lang w:val="en-US"/>
    </w:rPr>
  </w:style>
  <w:style w:type="paragraph" w:styleId="Rubrik1">
    <w:name w:val="heading 1"/>
    <w:basedOn w:val="Normal"/>
    <w:link w:val="Rubrik1Char"/>
    <w:uiPriority w:val="9"/>
    <w:qFormat/>
    <w:rsid w:val="00620750"/>
    <w:pPr>
      <w:numPr>
        <w:numId w:val="3"/>
      </w:numPr>
      <w:spacing w:after="240"/>
      <w:ind w:left="993" w:hanging="993"/>
      <w:outlineLvl w:val="0"/>
    </w:pPr>
    <w:rPr>
      <w:rFonts w:asciiTheme="majorHAnsi" w:hAnsiTheme="majorHAnsi" w:cs="Tahoma"/>
      <w:sz w:val="48"/>
      <w:szCs w:val="48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620750"/>
    <w:pPr>
      <w:numPr>
        <w:ilvl w:val="1"/>
        <w:numId w:val="3"/>
      </w:numPr>
      <w:ind w:left="993" w:hanging="993"/>
      <w:outlineLvl w:val="1"/>
    </w:pPr>
    <w:rPr>
      <w:rFonts w:ascii="Tahoma" w:hAnsi="Tahoma" w:cs="Tahoma"/>
      <w:sz w:val="28"/>
      <w:szCs w:val="28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DE714B"/>
    <w:pPr>
      <w:keepNext/>
      <w:keepLines/>
      <w:numPr>
        <w:ilvl w:val="2"/>
        <w:numId w:val="3"/>
      </w:numPr>
      <w:spacing w:before="240"/>
      <w:ind w:left="992" w:hanging="992"/>
      <w:outlineLvl w:val="2"/>
    </w:pPr>
    <w:rPr>
      <w:rFonts w:ascii="Tahoma" w:eastAsiaTheme="majorEastAsia" w:hAnsi="Tahoma" w:cs="Tahoma"/>
      <w:bCs/>
      <w:sz w:val="26"/>
      <w:szCs w:val="26"/>
    </w:rPr>
  </w:style>
  <w:style w:type="paragraph" w:styleId="Rubrik4">
    <w:name w:val="heading 4"/>
    <w:basedOn w:val="Normal"/>
    <w:next w:val="Normal"/>
    <w:link w:val="Rubrik4Char"/>
    <w:uiPriority w:val="9"/>
    <w:unhideWhenUsed/>
    <w:qFormat/>
    <w:rsid w:val="00620750"/>
    <w:pPr>
      <w:keepNext/>
      <w:keepLines/>
      <w:numPr>
        <w:ilvl w:val="3"/>
        <w:numId w:val="3"/>
      </w:numPr>
      <w:spacing w:before="200"/>
      <w:ind w:left="993" w:hanging="993"/>
      <w:outlineLvl w:val="3"/>
    </w:pPr>
    <w:rPr>
      <w:rFonts w:ascii="Tahoma" w:eastAsiaTheme="majorEastAsia" w:hAnsi="Tahoma" w:cs="Tahoma"/>
      <w:bCs/>
      <w:iCs/>
      <w:sz w:val="24"/>
    </w:rPr>
  </w:style>
  <w:style w:type="paragraph" w:styleId="Rubrik5">
    <w:name w:val="heading 5"/>
    <w:basedOn w:val="Normal"/>
    <w:next w:val="Normal"/>
    <w:link w:val="Rubrik5Char"/>
    <w:uiPriority w:val="9"/>
    <w:unhideWhenUsed/>
    <w:qFormat/>
    <w:rsid w:val="00620750"/>
    <w:pPr>
      <w:keepNext/>
      <w:keepLines/>
      <w:numPr>
        <w:ilvl w:val="4"/>
        <w:numId w:val="3"/>
      </w:numPr>
      <w:spacing w:before="200"/>
      <w:ind w:left="993" w:hanging="993"/>
      <w:outlineLvl w:val="4"/>
    </w:pPr>
    <w:rPr>
      <w:rFonts w:ascii="Tahoma" w:eastAsiaTheme="majorEastAsia" w:hAnsi="Tahoma" w:cs="Tahoma"/>
      <w:sz w:val="22"/>
    </w:rPr>
  </w:style>
  <w:style w:type="paragraph" w:styleId="Rubrik6">
    <w:name w:val="heading 6"/>
    <w:basedOn w:val="Normal"/>
    <w:next w:val="Normal"/>
    <w:link w:val="Rubrik6Char"/>
    <w:uiPriority w:val="9"/>
    <w:unhideWhenUsed/>
    <w:qFormat/>
    <w:rsid w:val="00620750"/>
    <w:pPr>
      <w:keepNext/>
      <w:keepLines/>
      <w:numPr>
        <w:ilvl w:val="5"/>
        <w:numId w:val="3"/>
      </w:numPr>
      <w:spacing w:before="200"/>
      <w:ind w:left="993" w:hanging="993"/>
      <w:outlineLvl w:val="5"/>
    </w:pPr>
    <w:rPr>
      <w:rFonts w:ascii="Tahoma" w:eastAsiaTheme="majorEastAsia" w:hAnsi="Tahoma" w:cs="Tahoma"/>
      <w:iCs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620750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620750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0066B3" w:themeColor="accent1"/>
      <w:szCs w:val="20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620750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rsid w:val="00620750"/>
    <w:pPr>
      <w:tabs>
        <w:tab w:val="center" w:pos="4536"/>
        <w:tab w:val="right" w:pos="9072"/>
      </w:tabs>
    </w:pPr>
  </w:style>
  <w:style w:type="paragraph" w:styleId="Sidfot">
    <w:name w:val="footer"/>
    <w:link w:val="SidfotChar"/>
    <w:rsid w:val="00620750"/>
    <w:pPr>
      <w:tabs>
        <w:tab w:val="center" w:pos="4536"/>
        <w:tab w:val="right" w:pos="9072"/>
      </w:tabs>
      <w:spacing w:after="0"/>
    </w:pPr>
    <w:rPr>
      <w:rFonts w:ascii="Tahoma" w:hAnsi="Tahoma"/>
      <w:color w:val="0066B3" w:themeColor="accent1"/>
      <w:sz w:val="18"/>
      <w:szCs w:val="36"/>
    </w:rPr>
  </w:style>
  <w:style w:type="character" w:styleId="Kommentarsreferens">
    <w:name w:val="annotation reference"/>
    <w:basedOn w:val="Standardstycketeckensnitt"/>
    <w:semiHidden/>
    <w:rsid w:val="00620750"/>
    <w:rPr>
      <w:rFonts w:ascii="AGaramond" w:hAnsi="AGaramond"/>
      <w:sz w:val="16"/>
    </w:rPr>
  </w:style>
  <w:style w:type="character" w:styleId="Hyperlnk">
    <w:name w:val="Hyperlink"/>
    <w:basedOn w:val="Standardstycketeckensnitt"/>
    <w:uiPriority w:val="99"/>
    <w:rsid w:val="00620750"/>
    <w:rPr>
      <w:color w:val="000000"/>
    </w:rPr>
  </w:style>
  <w:style w:type="paragraph" w:styleId="Kommentarer">
    <w:name w:val="annotation text"/>
    <w:aliases w:val="Comments"/>
    <w:basedOn w:val="Normal"/>
    <w:semiHidden/>
    <w:rsid w:val="00620750"/>
  </w:style>
  <w:style w:type="paragraph" w:styleId="Ballongtext">
    <w:name w:val="Balloon Text"/>
    <w:basedOn w:val="Normal"/>
    <w:semiHidden/>
    <w:rsid w:val="00620750"/>
    <w:rPr>
      <w:rFonts w:ascii="Tahoma" w:hAnsi="Tahoma" w:cs="Tahoma"/>
      <w:sz w:val="16"/>
      <w:szCs w:val="16"/>
    </w:rPr>
  </w:style>
  <w:style w:type="table" w:styleId="Tabellrutnt">
    <w:name w:val="Table Grid"/>
    <w:basedOn w:val="Normaltabell"/>
    <w:rsid w:val="006207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huvudChar">
    <w:name w:val="Sidhuvud Char"/>
    <w:basedOn w:val="Standardstycketeckensnitt"/>
    <w:link w:val="Sidhuvud"/>
    <w:rsid w:val="00620750"/>
    <w:rPr>
      <w:sz w:val="20"/>
    </w:rPr>
  </w:style>
  <w:style w:type="paragraph" w:styleId="Liststycke">
    <w:name w:val="List Paragraph"/>
    <w:basedOn w:val="Normal"/>
    <w:uiPriority w:val="34"/>
    <w:qFormat/>
    <w:rsid w:val="00620750"/>
    <w:pPr>
      <w:numPr>
        <w:numId w:val="2"/>
      </w:numPr>
      <w:ind w:left="284" w:hanging="284"/>
      <w:contextualSpacing/>
    </w:pPr>
  </w:style>
  <w:style w:type="character" w:customStyle="1" w:styleId="SidfotChar">
    <w:name w:val="Sidfot Char"/>
    <w:basedOn w:val="Standardstycketeckensnitt"/>
    <w:link w:val="Sidfot"/>
    <w:rsid w:val="00620750"/>
    <w:rPr>
      <w:rFonts w:ascii="Tahoma" w:hAnsi="Tahoma"/>
      <w:color w:val="0066B3" w:themeColor="accent1"/>
      <w:sz w:val="18"/>
      <w:szCs w:val="36"/>
    </w:rPr>
  </w:style>
  <w:style w:type="character" w:customStyle="1" w:styleId="Rubrik1Char">
    <w:name w:val="Rubrik 1 Char"/>
    <w:basedOn w:val="Standardstycketeckensnitt"/>
    <w:link w:val="Rubrik1"/>
    <w:uiPriority w:val="9"/>
    <w:rsid w:val="00620750"/>
    <w:rPr>
      <w:rFonts w:asciiTheme="majorHAnsi" w:hAnsiTheme="majorHAnsi" w:cs="Tahoma"/>
      <w:sz w:val="48"/>
      <w:szCs w:val="48"/>
    </w:rPr>
  </w:style>
  <w:style w:type="character" w:customStyle="1" w:styleId="Rubrik2Char">
    <w:name w:val="Rubrik 2 Char"/>
    <w:basedOn w:val="Standardstycketeckensnitt"/>
    <w:link w:val="Rubrik2"/>
    <w:uiPriority w:val="9"/>
    <w:rsid w:val="00620750"/>
    <w:rPr>
      <w:rFonts w:ascii="Tahoma" w:hAnsi="Tahoma" w:cs="Tahoma"/>
      <w:sz w:val="28"/>
      <w:szCs w:val="28"/>
    </w:rPr>
  </w:style>
  <w:style w:type="character" w:customStyle="1" w:styleId="Rubrik3Char">
    <w:name w:val="Rubrik 3 Char"/>
    <w:basedOn w:val="Standardstycketeckensnitt"/>
    <w:link w:val="Rubrik3"/>
    <w:uiPriority w:val="9"/>
    <w:rsid w:val="00DE714B"/>
    <w:rPr>
      <w:rFonts w:ascii="Tahoma" w:eastAsiaTheme="majorEastAsia" w:hAnsi="Tahoma" w:cs="Tahoma"/>
      <w:bCs/>
      <w:sz w:val="26"/>
      <w:szCs w:val="26"/>
      <w:lang w:val="en-US"/>
    </w:rPr>
  </w:style>
  <w:style w:type="character" w:customStyle="1" w:styleId="Rubrik4Char">
    <w:name w:val="Rubrik 4 Char"/>
    <w:basedOn w:val="Standardstycketeckensnitt"/>
    <w:link w:val="Rubrik4"/>
    <w:uiPriority w:val="9"/>
    <w:rsid w:val="00620750"/>
    <w:rPr>
      <w:rFonts w:ascii="Tahoma" w:eastAsiaTheme="majorEastAsia" w:hAnsi="Tahoma" w:cs="Tahoma"/>
      <w:bCs/>
      <w:iCs/>
      <w:sz w:val="24"/>
    </w:rPr>
  </w:style>
  <w:style w:type="character" w:customStyle="1" w:styleId="Rubrik5Char">
    <w:name w:val="Rubrik 5 Char"/>
    <w:basedOn w:val="Standardstycketeckensnitt"/>
    <w:link w:val="Rubrik5"/>
    <w:uiPriority w:val="9"/>
    <w:rsid w:val="00620750"/>
    <w:rPr>
      <w:rFonts w:ascii="Tahoma" w:eastAsiaTheme="majorEastAsia" w:hAnsi="Tahoma" w:cs="Tahoma"/>
    </w:rPr>
  </w:style>
  <w:style w:type="character" w:customStyle="1" w:styleId="Rubrik6Char">
    <w:name w:val="Rubrik 6 Char"/>
    <w:basedOn w:val="Standardstycketeckensnitt"/>
    <w:link w:val="Rubrik6"/>
    <w:uiPriority w:val="9"/>
    <w:rsid w:val="00620750"/>
    <w:rPr>
      <w:rFonts w:ascii="Tahoma" w:eastAsiaTheme="majorEastAsia" w:hAnsi="Tahoma" w:cs="Tahoma"/>
      <w:iCs/>
      <w:sz w:val="20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620750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620750"/>
    <w:rPr>
      <w:rFonts w:asciiTheme="majorHAnsi" w:eastAsiaTheme="majorEastAsia" w:hAnsiTheme="majorHAnsi" w:cstheme="majorBidi"/>
      <w:color w:val="0066B3" w:themeColor="accent1"/>
      <w:sz w:val="20"/>
      <w:szCs w:val="20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62075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krivning">
    <w:name w:val="caption"/>
    <w:basedOn w:val="Normal"/>
    <w:next w:val="Normal"/>
    <w:uiPriority w:val="35"/>
    <w:semiHidden/>
    <w:unhideWhenUsed/>
    <w:qFormat/>
    <w:rsid w:val="00620750"/>
    <w:rPr>
      <w:b/>
      <w:bCs/>
      <w:color w:val="0066B3" w:themeColor="accent1"/>
      <w:sz w:val="18"/>
      <w:szCs w:val="18"/>
    </w:rPr>
  </w:style>
  <w:style w:type="paragraph" w:styleId="Rubrik">
    <w:name w:val="Title"/>
    <w:basedOn w:val="Vittext"/>
    <w:next w:val="Normal"/>
    <w:link w:val="RubrikChar"/>
    <w:uiPriority w:val="10"/>
    <w:qFormat/>
    <w:rsid w:val="00620750"/>
    <w:rPr>
      <w:color w:val="000000" w:themeColor="text1"/>
    </w:rPr>
  </w:style>
  <w:style w:type="character" w:customStyle="1" w:styleId="RubrikChar">
    <w:name w:val="Rubrik Char"/>
    <w:basedOn w:val="Standardstycketeckensnitt"/>
    <w:link w:val="Rubrik"/>
    <w:uiPriority w:val="10"/>
    <w:rsid w:val="00620750"/>
    <w:rPr>
      <w:color w:val="000000" w:themeColor="text1"/>
      <w:sz w:val="56"/>
    </w:rPr>
  </w:style>
  <w:style w:type="paragraph" w:styleId="Underrubrik">
    <w:name w:val="Subtitle"/>
    <w:basedOn w:val="Rubrikunder"/>
    <w:next w:val="Normal"/>
    <w:link w:val="UnderrubrikChar"/>
    <w:uiPriority w:val="11"/>
    <w:qFormat/>
    <w:rsid w:val="00620750"/>
  </w:style>
  <w:style w:type="character" w:customStyle="1" w:styleId="UnderrubrikChar">
    <w:name w:val="Underrubrik Char"/>
    <w:basedOn w:val="Standardstycketeckensnitt"/>
    <w:link w:val="Underrubrik"/>
    <w:uiPriority w:val="11"/>
    <w:rsid w:val="00620750"/>
    <w:rPr>
      <w:rFonts w:ascii="Tahoma" w:hAnsi="Tahoma" w:cs="Tahoma"/>
      <w:sz w:val="36"/>
      <w:szCs w:val="36"/>
    </w:rPr>
  </w:style>
  <w:style w:type="character" w:styleId="Stark">
    <w:name w:val="Strong"/>
    <w:basedOn w:val="Standardstycketeckensnitt"/>
    <w:uiPriority w:val="22"/>
    <w:rsid w:val="00620750"/>
    <w:rPr>
      <w:b/>
      <w:bCs/>
    </w:rPr>
  </w:style>
  <w:style w:type="character" w:styleId="Betoning">
    <w:name w:val="Emphasis"/>
    <w:basedOn w:val="Standardstycketeckensnitt"/>
    <w:uiPriority w:val="20"/>
    <w:rsid w:val="00620750"/>
    <w:rPr>
      <w:i/>
      <w:iCs/>
    </w:rPr>
  </w:style>
  <w:style w:type="paragraph" w:styleId="Ingetavstnd">
    <w:name w:val="No Spacing"/>
    <w:uiPriority w:val="1"/>
    <w:rsid w:val="00620750"/>
    <w:pPr>
      <w:spacing w:after="0"/>
    </w:pPr>
  </w:style>
  <w:style w:type="paragraph" w:styleId="Citat">
    <w:name w:val="Quote"/>
    <w:basedOn w:val="Normal"/>
    <w:next w:val="Normal"/>
    <w:link w:val="CitatChar"/>
    <w:uiPriority w:val="29"/>
    <w:rsid w:val="00620750"/>
    <w:rPr>
      <w:i/>
      <w:iCs/>
      <w:color w:val="000000" w:themeColor="text1"/>
    </w:rPr>
  </w:style>
  <w:style w:type="character" w:customStyle="1" w:styleId="CitatChar">
    <w:name w:val="Citat Char"/>
    <w:basedOn w:val="Standardstycketeckensnitt"/>
    <w:link w:val="Citat"/>
    <w:uiPriority w:val="29"/>
    <w:rsid w:val="00620750"/>
    <w:rPr>
      <w:i/>
      <w:iCs/>
      <w:color w:val="000000" w:themeColor="text1"/>
      <w:sz w:val="20"/>
    </w:rPr>
  </w:style>
  <w:style w:type="paragraph" w:styleId="Starktcitat">
    <w:name w:val="Intense Quote"/>
    <w:basedOn w:val="Normal"/>
    <w:next w:val="Normal"/>
    <w:link w:val="StarktcitatChar"/>
    <w:uiPriority w:val="30"/>
    <w:rsid w:val="00620750"/>
    <w:pPr>
      <w:pBdr>
        <w:bottom w:val="single" w:sz="4" w:space="4" w:color="0066B3" w:themeColor="accent1"/>
      </w:pBdr>
      <w:spacing w:before="200" w:after="280"/>
      <w:ind w:left="936" w:right="936"/>
    </w:pPr>
    <w:rPr>
      <w:b/>
      <w:bCs/>
      <w:i/>
      <w:iCs/>
      <w:color w:val="0066B3" w:themeColor="accent1"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620750"/>
    <w:rPr>
      <w:b/>
      <w:bCs/>
      <w:i/>
      <w:iCs/>
      <w:color w:val="0066B3" w:themeColor="accent1"/>
      <w:sz w:val="20"/>
    </w:rPr>
  </w:style>
  <w:style w:type="character" w:styleId="Diskretbetoning">
    <w:name w:val="Subtle Emphasis"/>
    <w:basedOn w:val="Standardstycketeckensnitt"/>
    <w:uiPriority w:val="19"/>
    <w:rsid w:val="00620750"/>
    <w:rPr>
      <w:i/>
      <w:iCs/>
      <w:color w:val="808080" w:themeColor="text1" w:themeTint="7F"/>
    </w:rPr>
  </w:style>
  <w:style w:type="character" w:styleId="Starkbetoning">
    <w:name w:val="Intense Emphasis"/>
    <w:basedOn w:val="Standardstycketeckensnitt"/>
    <w:uiPriority w:val="21"/>
    <w:rsid w:val="00620750"/>
    <w:rPr>
      <w:b/>
      <w:bCs/>
      <w:i/>
      <w:iCs/>
      <w:color w:val="0066B3" w:themeColor="accent1"/>
    </w:rPr>
  </w:style>
  <w:style w:type="character" w:styleId="Diskretreferens">
    <w:name w:val="Subtle Reference"/>
    <w:basedOn w:val="Standardstycketeckensnitt"/>
    <w:uiPriority w:val="31"/>
    <w:rsid w:val="00620750"/>
    <w:rPr>
      <w:smallCaps/>
      <w:color w:val="FED765" w:themeColor="accent2"/>
      <w:u w:val="single"/>
    </w:rPr>
  </w:style>
  <w:style w:type="character" w:styleId="Starkreferens">
    <w:name w:val="Intense Reference"/>
    <w:basedOn w:val="Standardstycketeckensnitt"/>
    <w:uiPriority w:val="32"/>
    <w:rsid w:val="00620750"/>
    <w:rPr>
      <w:b/>
      <w:bCs/>
      <w:smallCaps/>
      <w:color w:val="FED765" w:themeColor="accent2"/>
      <w:spacing w:val="5"/>
      <w:u w:val="single"/>
    </w:rPr>
  </w:style>
  <w:style w:type="character" w:styleId="Bokenstitel">
    <w:name w:val="Book Title"/>
    <w:basedOn w:val="Standardstycketeckensnitt"/>
    <w:uiPriority w:val="33"/>
    <w:rsid w:val="00620750"/>
    <w:rPr>
      <w:b/>
      <w:bCs/>
      <w:smallCaps/>
      <w:spacing w:val="5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620750"/>
    <w:pPr>
      <w:numPr>
        <w:numId w:val="0"/>
      </w:numPr>
      <w:outlineLvl w:val="9"/>
    </w:pPr>
    <w:rPr>
      <w:sz w:val="54"/>
    </w:rPr>
  </w:style>
  <w:style w:type="paragraph" w:customStyle="1" w:styleId="Vittext">
    <w:name w:val="Vit text"/>
    <w:link w:val="VittextChar"/>
    <w:rsid w:val="00620750"/>
    <w:rPr>
      <w:color w:val="FFFFFF" w:themeColor="background1"/>
      <w:sz w:val="56"/>
    </w:rPr>
  </w:style>
  <w:style w:type="character" w:customStyle="1" w:styleId="VittextChar">
    <w:name w:val="Vit text Char"/>
    <w:basedOn w:val="Standardstycketeckensnitt"/>
    <w:link w:val="Vittext"/>
    <w:rsid w:val="00620750"/>
    <w:rPr>
      <w:color w:val="FFFFFF" w:themeColor="background1"/>
      <w:sz w:val="56"/>
    </w:rPr>
  </w:style>
  <w:style w:type="paragraph" w:customStyle="1" w:styleId="Rubrikunder">
    <w:name w:val="Rubrik under"/>
    <w:link w:val="RubrikunderChar"/>
    <w:rsid w:val="00620750"/>
    <w:rPr>
      <w:rFonts w:ascii="Tahoma" w:hAnsi="Tahoma" w:cs="Tahoma"/>
      <w:sz w:val="36"/>
      <w:szCs w:val="36"/>
    </w:rPr>
  </w:style>
  <w:style w:type="paragraph" w:customStyle="1" w:styleId="Textvit">
    <w:name w:val="Text vit"/>
    <w:basedOn w:val="Rubrik"/>
    <w:link w:val="TextvitChar"/>
    <w:qFormat/>
    <w:rsid w:val="00620750"/>
    <w:pPr>
      <w:spacing w:after="0"/>
    </w:pPr>
    <w:rPr>
      <w:rFonts w:ascii="Tahoma" w:hAnsi="Tahoma" w:cs="Tahoma"/>
      <w:color w:val="FFFFFF" w:themeColor="background1"/>
      <w:sz w:val="26"/>
      <w:szCs w:val="26"/>
    </w:rPr>
  </w:style>
  <w:style w:type="character" w:customStyle="1" w:styleId="RubrikunderChar">
    <w:name w:val="Rubrik under Char"/>
    <w:basedOn w:val="Rubrik1Char"/>
    <w:link w:val="Rubrikunder"/>
    <w:rsid w:val="00620750"/>
    <w:rPr>
      <w:rFonts w:ascii="Tahoma" w:hAnsi="Tahoma" w:cs="Tahoma"/>
      <w:sz w:val="36"/>
      <w:szCs w:val="36"/>
    </w:rPr>
  </w:style>
  <w:style w:type="paragraph" w:customStyle="1" w:styleId="Sidfothger">
    <w:name w:val="Sidfot höger"/>
    <w:basedOn w:val="Sidfot"/>
    <w:link w:val="SidfothgerChar"/>
    <w:rsid w:val="00620750"/>
    <w:pPr>
      <w:jc w:val="right"/>
    </w:pPr>
    <w:rPr>
      <w:noProof/>
      <w:lang w:eastAsia="sv-SE"/>
    </w:rPr>
  </w:style>
  <w:style w:type="character" w:customStyle="1" w:styleId="TextvitChar">
    <w:name w:val="Text vit Char"/>
    <w:basedOn w:val="RubrikChar"/>
    <w:link w:val="Textvit"/>
    <w:rsid w:val="00620750"/>
    <w:rPr>
      <w:rFonts w:ascii="Tahoma" w:hAnsi="Tahoma" w:cs="Tahoma"/>
      <w:color w:val="FFFFFF" w:themeColor="background1"/>
      <w:sz w:val="26"/>
      <w:szCs w:val="26"/>
    </w:rPr>
  </w:style>
  <w:style w:type="paragraph" w:customStyle="1" w:styleId="Sidnr">
    <w:name w:val="Sidnr"/>
    <w:basedOn w:val="Sidfot"/>
    <w:link w:val="SidnrChar"/>
    <w:rsid w:val="00620750"/>
    <w:pPr>
      <w:tabs>
        <w:tab w:val="clear" w:pos="4536"/>
        <w:tab w:val="center" w:pos="4820"/>
      </w:tabs>
    </w:pPr>
    <w:rPr>
      <w:sz w:val="24"/>
    </w:rPr>
  </w:style>
  <w:style w:type="character" w:customStyle="1" w:styleId="SidfothgerChar">
    <w:name w:val="Sidfot höger Char"/>
    <w:basedOn w:val="SidfotChar"/>
    <w:link w:val="Sidfothger"/>
    <w:rsid w:val="00620750"/>
    <w:rPr>
      <w:rFonts w:ascii="Tahoma" w:hAnsi="Tahoma"/>
      <w:noProof/>
      <w:color w:val="0066B3" w:themeColor="accent1"/>
      <w:sz w:val="18"/>
      <w:szCs w:val="36"/>
      <w:lang w:eastAsia="sv-SE"/>
    </w:rPr>
  </w:style>
  <w:style w:type="paragraph" w:styleId="Innehll1">
    <w:name w:val="toc 1"/>
    <w:next w:val="Normal"/>
    <w:autoRedefine/>
    <w:uiPriority w:val="39"/>
    <w:rsid w:val="00620750"/>
    <w:pPr>
      <w:tabs>
        <w:tab w:val="left" w:pos="284"/>
        <w:tab w:val="right" w:leader="dot" w:pos="8222"/>
      </w:tabs>
      <w:spacing w:after="100"/>
    </w:pPr>
    <w:rPr>
      <w:rFonts w:ascii="Tahoma" w:hAnsi="Tahoma" w:cs="Tahoma"/>
      <w:b/>
      <w:noProof/>
      <w:sz w:val="24"/>
    </w:rPr>
  </w:style>
  <w:style w:type="character" w:customStyle="1" w:styleId="SidnrChar">
    <w:name w:val="Sidnr Char"/>
    <w:basedOn w:val="SidfotChar"/>
    <w:link w:val="Sidnr"/>
    <w:rsid w:val="00620750"/>
    <w:rPr>
      <w:rFonts w:ascii="Tahoma" w:hAnsi="Tahoma"/>
      <w:color w:val="0066B3" w:themeColor="accent1"/>
      <w:sz w:val="24"/>
      <w:szCs w:val="36"/>
    </w:rPr>
  </w:style>
  <w:style w:type="paragraph" w:styleId="Innehll2">
    <w:name w:val="toc 2"/>
    <w:next w:val="Normal"/>
    <w:autoRedefine/>
    <w:uiPriority w:val="39"/>
    <w:rsid w:val="00620750"/>
    <w:pPr>
      <w:tabs>
        <w:tab w:val="left" w:pos="709"/>
        <w:tab w:val="right" w:leader="dot" w:pos="8222"/>
      </w:tabs>
      <w:spacing w:after="100"/>
      <w:ind w:left="284"/>
    </w:pPr>
    <w:rPr>
      <w:rFonts w:ascii="Tahoma" w:hAnsi="Tahoma" w:cs="Tahoma"/>
      <w:noProof/>
      <w:sz w:val="20"/>
    </w:rPr>
  </w:style>
  <w:style w:type="paragraph" w:customStyle="1" w:styleId="Sidfotvit">
    <w:name w:val="Sidfot vit"/>
    <w:basedOn w:val="Sidfot"/>
    <w:link w:val="SidfotvitChar"/>
    <w:rsid w:val="00620750"/>
    <w:rPr>
      <w:color w:val="FFFFFF" w:themeColor="background1"/>
    </w:rPr>
  </w:style>
  <w:style w:type="paragraph" w:customStyle="1" w:styleId="Pytte">
    <w:name w:val="Pytte"/>
    <w:basedOn w:val="Normal"/>
    <w:link w:val="PytteChar"/>
    <w:rsid w:val="00620750"/>
    <w:pPr>
      <w:spacing w:before="0"/>
    </w:pPr>
    <w:rPr>
      <w:sz w:val="2"/>
      <w:szCs w:val="2"/>
    </w:rPr>
  </w:style>
  <w:style w:type="character" w:customStyle="1" w:styleId="SidfotvitChar">
    <w:name w:val="Sidfot vit Char"/>
    <w:basedOn w:val="SidfotChar"/>
    <w:link w:val="Sidfotvit"/>
    <w:rsid w:val="00620750"/>
    <w:rPr>
      <w:rFonts w:ascii="Tahoma" w:hAnsi="Tahoma"/>
      <w:color w:val="FFFFFF" w:themeColor="background1"/>
      <w:sz w:val="18"/>
      <w:szCs w:val="36"/>
    </w:rPr>
  </w:style>
  <w:style w:type="character" w:customStyle="1" w:styleId="PytteChar">
    <w:name w:val="Pytte Char"/>
    <w:basedOn w:val="Standardstycketeckensnitt"/>
    <w:link w:val="Pytte"/>
    <w:rsid w:val="00620750"/>
    <w:rPr>
      <w:sz w:val="2"/>
      <w:szCs w:val="2"/>
    </w:rPr>
  </w:style>
  <w:style w:type="character" w:styleId="Platshllartext">
    <w:name w:val="Placeholder Text"/>
    <w:basedOn w:val="Standardstycketeckensnitt"/>
    <w:uiPriority w:val="99"/>
    <w:unhideWhenUsed/>
    <w:rsid w:val="00620750"/>
    <w:rPr>
      <w:color w:val="808080"/>
    </w:rPr>
  </w:style>
  <w:style w:type="paragraph" w:customStyle="1" w:styleId="Rubrikliten">
    <w:name w:val="Rubrik liten"/>
    <w:basedOn w:val="Rubrikunder"/>
    <w:link w:val="RubriklitenChar"/>
    <w:rsid w:val="00620750"/>
    <w:rPr>
      <w:lang w:eastAsia="sv-SE"/>
    </w:rPr>
  </w:style>
  <w:style w:type="character" w:customStyle="1" w:styleId="RubriklitenChar">
    <w:name w:val="Rubrik liten Char"/>
    <w:basedOn w:val="RubrikunderChar"/>
    <w:link w:val="Rubrikliten"/>
    <w:rsid w:val="00620750"/>
    <w:rPr>
      <w:rFonts w:ascii="Tahoma" w:hAnsi="Tahoma" w:cs="Tahoma"/>
      <w:sz w:val="36"/>
      <w:szCs w:val="36"/>
      <w:lang w:eastAsia="sv-SE"/>
    </w:rPr>
  </w:style>
  <w:style w:type="paragraph" w:styleId="Innehll3">
    <w:name w:val="toc 3"/>
    <w:basedOn w:val="Normal"/>
    <w:next w:val="Normal"/>
    <w:autoRedefine/>
    <w:uiPriority w:val="39"/>
    <w:rsid w:val="00620750"/>
    <w:pPr>
      <w:tabs>
        <w:tab w:val="left" w:pos="1276"/>
        <w:tab w:val="right" w:leader="dot" w:pos="8222"/>
      </w:tabs>
      <w:spacing w:before="0" w:after="100"/>
      <w:ind w:left="709"/>
    </w:pPr>
    <w:rPr>
      <w:rFonts w:ascii="Tahoma" w:hAnsi="Tahoma" w:cs="Tahoma"/>
      <w:noProof/>
    </w:rPr>
  </w:style>
  <w:style w:type="paragraph" w:styleId="Innehll4">
    <w:name w:val="toc 4"/>
    <w:basedOn w:val="Normal"/>
    <w:next w:val="Normal"/>
    <w:autoRedefine/>
    <w:uiPriority w:val="39"/>
    <w:rsid w:val="00620750"/>
    <w:pPr>
      <w:tabs>
        <w:tab w:val="left" w:pos="2127"/>
        <w:tab w:val="right" w:leader="dot" w:pos="8222"/>
      </w:tabs>
      <w:spacing w:before="0" w:after="100"/>
      <w:ind w:left="1276"/>
    </w:pPr>
    <w:rPr>
      <w:rFonts w:ascii="Tahoma" w:hAnsi="Tahoma" w:cs="Tahoma"/>
      <w:noProof/>
    </w:rPr>
  </w:style>
  <w:style w:type="paragraph" w:styleId="Innehll5">
    <w:name w:val="toc 5"/>
    <w:basedOn w:val="Normal"/>
    <w:next w:val="Normal"/>
    <w:autoRedefine/>
    <w:uiPriority w:val="39"/>
    <w:rsid w:val="00620750"/>
    <w:pPr>
      <w:tabs>
        <w:tab w:val="left" w:pos="3119"/>
        <w:tab w:val="right" w:leader="dot" w:pos="8222"/>
      </w:tabs>
      <w:spacing w:before="0" w:after="100"/>
      <w:ind w:left="2126"/>
    </w:pPr>
    <w:rPr>
      <w:rFonts w:ascii="Tahoma" w:hAnsi="Tahoma" w:cs="Tahoma"/>
      <w:noProof/>
    </w:rPr>
  </w:style>
  <w:style w:type="paragraph" w:styleId="Innehll6">
    <w:name w:val="toc 6"/>
    <w:basedOn w:val="Normal"/>
    <w:next w:val="Normal"/>
    <w:autoRedefine/>
    <w:uiPriority w:val="39"/>
    <w:unhideWhenUsed/>
    <w:rsid w:val="00620750"/>
    <w:pPr>
      <w:tabs>
        <w:tab w:val="left" w:pos="4111"/>
        <w:tab w:val="right" w:leader="dot" w:pos="8222"/>
      </w:tabs>
      <w:spacing w:before="0" w:after="100"/>
      <w:ind w:left="3119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6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footer" Target="footer6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hyperlink" Target="http://www.regionostergotland.se" TargetMode="External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hyperlink" Target="http://www.regionostergotland.se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GEM\Officemallar\rapport.dotx" TargetMode="External"/></Relationships>
</file>

<file path=word/theme/theme1.xml><?xml version="1.0" encoding="utf-8"?>
<a:theme xmlns:a="http://schemas.openxmlformats.org/drawingml/2006/main" name="Office-tema">
  <a:themeElements>
    <a:clrScheme name="Landstinget Östergötland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0066B3"/>
      </a:accent1>
      <a:accent2>
        <a:srgbClr val="FED765"/>
      </a:accent2>
      <a:accent3>
        <a:srgbClr val="AEDFD1"/>
      </a:accent3>
      <a:accent4>
        <a:srgbClr val="E8D9B2"/>
      </a:accent4>
      <a:accent5>
        <a:srgbClr val="CBE476"/>
      </a:accent5>
      <a:accent6>
        <a:srgbClr val="D9C3EA"/>
      </a:accent6>
      <a:hlink>
        <a:srgbClr val="0066B3"/>
      </a:hlink>
      <a:folHlink>
        <a:srgbClr val="A9D7FF"/>
      </a:folHlink>
    </a:clrScheme>
    <a:fontScheme name="Landstinget Östergötland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15A19B-0EF5-401B-8EF3-4C2E8353A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rapport.dotx</Template>
  <TotalTime>1016</TotalTime>
  <Pages>10</Pages>
  <Words>1184</Words>
  <Characters>6278</Characters>
  <Application>Microsoft Office Word</Application>
  <DocSecurity>0</DocSecurity>
  <Lines>52</Lines>
  <Paragraphs>14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Ragnemalm Bengt</dc:creator>
  <cp:lastModifiedBy>Bengt Ragnemalm</cp:lastModifiedBy>
  <cp:revision>7</cp:revision>
  <cp:lastPrinted>2019-05-15T08:17:00Z</cp:lastPrinted>
  <dcterms:created xsi:type="dcterms:W3CDTF">2021-12-02T16:49:00Z</dcterms:created>
  <dcterms:modified xsi:type="dcterms:W3CDTF">2021-12-06T06:04:00Z</dcterms:modified>
</cp:coreProperties>
</file>